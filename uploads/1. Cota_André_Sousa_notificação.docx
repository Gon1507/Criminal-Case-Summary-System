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4925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position w:val="24"/>
          <w:sz w:val="18"/>
          <w:szCs w:val="18"/>
        </w:rPr>
      </w:pPr>
      <w:r>
        <w:rPr>
          <w:position w:val="24"/>
          <w:sz w:val="18"/>
          <w:szCs w:val="18"/>
        </w:rPr>
        <w:t>S</w:t>
      </w:r>
      <w:r>
        <w:rPr>
          <w:position w:val="22"/>
          <w:sz w:val="18"/>
          <w:szCs w:val="18"/>
        </w:rPr>
        <w:t>.</w:t>
      </w:r>
      <w:r w:rsidR="00A67DB4">
        <w:rPr>
          <w:noProof/>
        </w:rPr>
        <w:object w:dxaOrig="1022" w:dyaOrig="840" w14:anchorId="2189B0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2pt;height:33pt;mso-width-percent:0;mso-height-percent:0;mso-width-percent:0;mso-height-percent:0" o:ole="">
            <v:imagedata r:id="rId7" o:title=""/>
          </v:shape>
          <o:OLEObject Type="Embed" ProgID="Word.Picture.8" ShapeID="_x0000_i1025" DrawAspect="Content" ObjectID="_1808730225" r:id="rId8"/>
        </w:object>
      </w:r>
      <w:r>
        <w:rPr>
          <w:position w:val="24"/>
          <w:sz w:val="18"/>
          <w:szCs w:val="18"/>
        </w:rPr>
        <w:t>R.</w:t>
      </w:r>
    </w:p>
    <w:p w14:paraId="7363F2BF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MINISTÉRIO DA JUSTIÇA</w:t>
      </w:r>
    </w:p>
    <w:p w14:paraId="5C646F36" w14:textId="77777777" w:rsidR="00A7361C" w:rsidRPr="004C0150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p w14:paraId="140B6521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POLÍCIA JUDICIÁRIA</w:t>
      </w:r>
    </w:p>
    <w:p w14:paraId="143355CB" w14:textId="77777777" w:rsidR="00A7361C" w:rsidRDefault="00A7361C" w:rsidP="00AC0CF4">
      <w:pPr>
        <w:framePr w:w="5011" w:h="1977" w:hRule="exact" w:wrap="around" w:vAnchor="page" w:hAnchor="page" w:x="1681" w:y="451"/>
        <w:jc w:val="center"/>
        <w:rPr>
          <w:rFonts w:ascii="Arial" w:hAnsi="Arial" w:cs="Arial"/>
          <w:sz w:val="16"/>
          <w:szCs w:val="16"/>
        </w:rPr>
      </w:pPr>
    </w:p>
    <w:sdt>
      <w:sdtPr>
        <w:rPr>
          <w:rFonts w:ascii="Arial" w:hAnsi="Arial" w:cs="Arial"/>
          <w:sz w:val="16"/>
          <w:szCs w:val="16"/>
        </w:rPr>
        <w:alias w:val="Categoria"/>
        <w:tag w:val="Categoria"/>
        <w:id w:val="75062291"/>
        <w:placeholder>
          <w:docPart w:val="629FB45183F74D4CBC0BDEE6C52BD324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p w14:paraId="106F0612" w14:textId="77777777" w:rsidR="00A7361C" w:rsidRPr="009C4FDE" w:rsidRDefault="00911A59" w:rsidP="00AC0CF4">
          <w:pPr>
            <w:framePr w:w="5011" w:h="1977" w:hRule="exact" w:wrap="around" w:vAnchor="page" w:hAnchor="page" w:x="1681" w:y="451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UNIDADE NACIONAL DE COMBATE AO CIBERCRIME E À CRIMINALIDADE TECNOLÓGICA</w:t>
          </w:r>
        </w:p>
      </w:sdtContent>
    </w:sdt>
    <w:p w14:paraId="0E48924B" w14:textId="553BDD42" w:rsidR="00D75EFA" w:rsidRPr="00E9226C" w:rsidRDefault="00D75EFA" w:rsidP="004771B3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2"/>
          <w:szCs w:val="22"/>
        </w:rPr>
      </w:pPr>
      <w:r w:rsidRPr="00E9226C">
        <w:rPr>
          <w:rFonts w:ascii="Arial" w:hAnsi="Arial" w:cs="Arial"/>
          <w:b/>
          <w:bCs/>
          <w:sz w:val="22"/>
          <w:szCs w:val="22"/>
        </w:rPr>
        <w:t xml:space="preserve">NUIPC: </w:t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bookmarkStart w:id="0" w:name="Texto1"/>
      <w:r w:rsidRPr="00E9226C">
        <w:rPr>
          <w:rFonts w:ascii="Arial" w:hAnsi="Arial" w:cs="Arial"/>
          <w:b/>
          <w:bCs/>
          <w:sz w:val="22"/>
          <w:szCs w:val="22"/>
        </w:rPr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r w:rsidR="00991166">
        <w:rPr>
          <w:rFonts w:ascii="Arial" w:hAnsi="Arial" w:cs="Arial"/>
          <w:b/>
          <w:bCs/>
          <w:sz w:val="22"/>
          <w:szCs w:val="22"/>
        </w:rPr>
        <w:t>100</w:t>
      </w:r>
      <w:r w:rsidR="00C933AC">
        <w:rPr>
          <w:rFonts w:ascii="Arial" w:hAnsi="Arial" w:cs="Arial"/>
          <w:b/>
          <w:bCs/>
          <w:noProof/>
          <w:sz w:val="22"/>
          <w:szCs w:val="22"/>
        </w:rPr>
        <w:t>/24.</w:t>
      </w:r>
      <w:r w:rsidR="00991166">
        <w:rPr>
          <w:rFonts w:ascii="Arial" w:hAnsi="Arial" w:cs="Arial"/>
          <w:b/>
          <w:bCs/>
          <w:noProof/>
          <w:sz w:val="22"/>
          <w:szCs w:val="22"/>
        </w:rPr>
        <w:t>0</w:t>
      </w:r>
      <w:r w:rsidR="00C933AC">
        <w:rPr>
          <w:rFonts w:ascii="Arial" w:hAnsi="Arial" w:cs="Arial"/>
          <w:b/>
          <w:bCs/>
          <w:noProof/>
          <w:sz w:val="22"/>
          <w:szCs w:val="22"/>
        </w:rPr>
        <w:t>JGLSB</w:t>
      </w:r>
      <w:r w:rsidR="00B83709" w:rsidRPr="00E9226C">
        <w:rPr>
          <w:rFonts w:ascii="Arial" w:hAnsi="Arial" w:cs="Arial"/>
          <w:b/>
          <w:bCs/>
          <w:sz w:val="22"/>
          <w:szCs w:val="22"/>
        </w:rPr>
      </w:r>
      <w:bookmarkEnd w:id="0"/>
    </w:p>
    <w:p w14:paraId="1121121A" w14:textId="79CEAFC4" w:rsidR="00DF6ADC" w:rsidRPr="00E9226C" w:rsidRDefault="00DF6ADC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NAI: </w:t>
      </w:r>
      <w:r w:rsidR="00B83709" w:rsidRPr="00E9226C">
        <w:rPr>
          <w:rFonts w:ascii="Arial" w:hAnsi="Arial" w:cs="Arial"/>
          <w:bCs/>
          <w:sz w:val="22"/>
          <w:szCs w:val="22"/>
        </w:rPr>
      </w:r>
      <w:r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991166">
        <w:rPr>
          <w:rFonts w:ascii="Arial" w:hAnsi="Arial" w:cs="Arial"/>
          <w:bCs/>
          <w:noProof/>
          <w:sz w:val="22"/>
          <w:szCs w:val="22"/>
        </w:rPr>
        <w:t>3830</w:t>
      </w:r>
      <w:r w:rsidR="00A35773">
        <w:rPr>
          <w:rFonts w:ascii="Arial" w:hAnsi="Arial" w:cs="Arial"/>
          <w:bCs/>
          <w:noProof/>
          <w:sz w:val="22"/>
          <w:szCs w:val="22"/>
        </w:rPr>
        <w:t>17</w:t>
      </w:r>
      <w:r w:rsidR="00991166">
        <w:rPr>
          <w:rFonts w:ascii="Arial" w:hAnsi="Arial" w:cs="Arial"/>
          <w:bCs/>
          <w:noProof/>
          <w:sz w:val="22"/>
          <w:szCs w:val="22"/>
        </w:rPr>
        <w:t>7</w:t>
      </w:r>
      <w:r w:rsidR="00B83709" w:rsidRPr="00E9226C">
        <w:rPr>
          <w:rFonts w:ascii="Arial" w:hAnsi="Arial" w:cs="Arial"/>
          <w:bCs/>
          <w:sz w:val="22"/>
          <w:szCs w:val="22"/>
        </w:rPr>
      </w:r>
    </w:p>
    <w:p w14:paraId="3CC03488" w14:textId="77777777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Secção/Brigada: 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E9226C">
        <w:rPr>
          <w:rFonts w:ascii="Arial" w:hAnsi="Arial" w:cs="Arial"/>
          <w:bCs/>
          <w:sz w:val="22"/>
          <w:szCs w:val="22"/>
        </w:rPr>
        <w:instrText xml:space="preserve"> FORMTEXT </w:instrText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separate"/>
      </w:r>
      <w:r w:rsidR="00C933AC">
        <w:rPr>
          <w:rFonts w:ascii="Arial" w:hAnsi="Arial" w:cs="Arial"/>
          <w:bCs/>
          <w:sz w:val="22"/>
          <w:szCs w:val="22"/>
        </w:rPr>
        <w:t>SCID/</w:t>
      </w:r>
      <w:r w:rsidR="00C933AC">
        <w:rPr>
          <w:rFonts w:ascii="Arial" w:hAnsi="Arial" w:cs="Arial"/>
          <w:bCs/>
          <w:noProof/>
          <w:sz w:val="22"/>
          <w:szCs w:val="22"/>
        </w:rPr>
        <w:t>2ª</w:t>
      </w:r>
      <w:r w:rsidR="00B83709" w:rsidRPr="00E9226C">
        <w:rPr>
          <w:rFonts w:ascii="Arial" w:hAnsi="Arial" w:cs="Arial"/>
          <w:bCs/>
          <w:sz w:val="22"/>
          <w:szCs w:val="22"/>
        </w:rPr>
        <w:fldChar w:fldCharType="end"/>
      </w:r>
    </w:p>
    <w:p w14:paraId="34AC0B04" w14:textId="00CBA704" w:rsidR="00D75EFA" w:rsidRPr="00E9226C" w:rsidRDefault="00D75EFA" w:rsidP="00DF6ADC">
      <w:pPr>
        <w:framePr w:w="3413" w:h="1225" w:hRule="exact" w:hSpace="142" w:wrap="around" w:vAnchor="page" w:hAnchor="page" w:x="6687" w:y="721" w:anchorLock="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  <w:sz w:val="22"/>
          <w:szCs w:val="22"/>
        </w:rPr>
      </w:pPr>
      <w:r w:rsidRPr="00E9226C">
        <w:rPr>
          <w:rFonts w:ascii="Arial" w:hAnsi="Arial" w:cs="Arial"/>
          <w:bCs/>
          <w:sz w:val="22"/>
          <w:szCs w:val="22"/>
        </w:rPr>
        <w:t xml:space="preserve">Inspetor/a: </w:t>
      </w:r>
      <w:r w:rsidR="00B83709" w:rsidRPr="00E9226C">
        <w:rPr>
          <w:rFonts w:ascii="Arial" w:hAnsi="Arial" w:cs="Arial"/>
          <w:bCs/>
          <w:sz w:val="22"/>
          <w:szCs w:val="22"/>
        </w:rPr>
      </w:r>
      <w:r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B83709" w:rsidRPr="00E9226C">
        <w:rPr>
          <w:rFonts w:ascii="Arial" w:hAnsi="Arial" w:cs="Arial"/>
          <w:bCs/>
          <w:sz w:val="22"/>
          <w:szCs w:val="22"/>
        </w:rPr>
      </w:r>
      <w:r w:rsidR="00991166">
        <w:rPr>
          <w:rFonts w:ascii="Arial" w:hAnsi="Arial" w:cs="Arial"/>
          <w:bCs/>
          <w:sz w:val="22"/>
          <w:szCs w:val="22"/>
        </w:rPr>
        <w:t>Hugo Ferreira</w:t>
      </w:r>
      <w:r w:rsidR="00B83709" w:rsidRPr="00E9226C">
        <w:rPr>
          <w:rFonts w:ascii="Arial" w:hAnsi="Arial" w:cs="Arial"/>
          <w:bCs/>
          <w:sz w:val="22"/>
          <w:szCs w:val="22"/>
        </w:rPr>
      </w:r>
    </w:p>
    <w:p w14:paraId="472F687A" w14:textId="77777777" w:rsid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  <w:sectPr w:rsidR="00FD1D0C" w:rsidSect="007C45B3"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2268" w:right="1701" w:bottom="1304" w:left="1701" w:header="2268" w:footer="567" w:gutter="0"/>
          <w:cols w:space="720"/>
          <w:titlePg/>
          <w:docGrid w:linePitch="360"/>
        </w:sectPr>
      </w:pPr>
    </w:p>
    <w:p w14:paraId="00C7E9DD" w14:textId="77777777" w:rsidR="00FD1D0C" w:rsidRP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10637916" w14:textId="77777777" w:rsidR="00FD1D0C" w:rsidRPr="00FD1D0C" w:rsidRDefault="00FD1D0C" w:rsidP="00FD1D0C">
      <w:pPr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FD1D0C">
        <w:rPr>
          <w:rFonts w:ascii="Arial" w:hAnsi="Arial" w:cs="Arial"/>
          <w:b/>
          <w:color w:val="000000" w:themeColor="text1"/>
          <w:sz w:val="28"/>
          <w:szCs w:val="22"/>
        </w:rPr>
        <w:t>COTA</w:t>
      </w:r>
    </w:p>
    <w:p w14:paraId="53290481" w14:textId="77777777" w:rsidR="00FD1D0C" w:rsidRPr="00FD1D0C" w:rsidRDefault="00FD1D0C" w:rsidP="00FD1D0C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679EA117" w14:textId="335948A6" w:rsidR="007670F4" w:rsidRDefault="007670F4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Faço constar nos p</w:t>
      </w:r>
      <w:r w:rsidR="00F4315E">
        <w:rPr>
          <w:rFonts w:ascii="Arial" w:hAnsi="Arial" w:cs="Arial"/>
          <w:color w:val="000000" w:themeColor="text1"/>
          <w:sz w:val="22"/>
          <w:szCs w:val="22"/>
        </w:rPr>
        <w:t xml:space="preserve">resentes autos que contactei </w:t>
      </w:r>
      <w:r w:rsidR="00991166">
        <w:rPr>
          <w:rFonts w:ascii="Arial" w:hAnsi="Arial" w:cs="Arial"/>
          <w:color w:val="000000" w:themeColor="text1"/>
          <w:sz w:val="22"/>
          <w:szCs w:val="22"/>
        </w:rPr>
        <w:t>André Sousa</w:t>
      </w:r>
      <w:r w:rsidR="00A8425B">
        <w:rPr>
          <w:rFonts w:ascii="Arial" w:hAnsi="Arial" w:cs="Arial"/>
          <w:color w:val="000000" w:themeColor="text1"/>
          <w:sz w:val="22"/>
          <w:szCs w:val="22"/>
        </w:rPr>
        <w:t xml:space="preserve">, através do telefone </w:t>
      </w:r>
      <w:r w:rsidR="00C933AC">
        <w:rPr>
          <w:rFonts w:ascii="Arial" w:hAnsi="Arial" w:cs="Arial"/>
          <w:color w:val="000000" w:themeColor="text1"/>
          <w:sz w:val="22"/>
          <w:szCs w:val="22"/>
        </w:rPr>
        <w:t>93</w:t>
      </w:r>
      <w:r w:rsidR="00991166">
        <w:rPr>
          <w:rFonts w:ascii="Arial" w:hAnsi="Arial" w:cs="Arial"/>
          <w:color w:val="000000" w:themeColor="text1"/>
          <w:sz w:val="22"/>
          <w:szCs w:val="22"/>
        </w:rPr>
        <w:t>8765432</w:t>
      </w:r>
      <w:r w:rsidR="00C933AC">
        <w:rPr>
          <w:rFonts w:ascii="Arial" w:hAnsi="Arial" w:cs="Arial"/>
          <w:color w:val="000000" w:themeColor="text1"/>
          <w:sz w:val="22"/>
          <w:szCs w:val="22"/>
        </w:rPr>
        <w:t>, notificando-o da necessidade de ser inquirido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no presente inquérito.</w:t>
      </w:r>
    </w:p>
    <w:p w14:paraId="4B96D7E1" w14:textId="77777777" w:rsidR="00C933AC" w:rsidRDefault="00C933AC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Encontrando-se a trabalhar em Lisboa, indicou que estaria disponível para ser inquirido nesta data, 19/03/2024, ficando assim, age</w:t>
      </w:r>
      <w:r w:rsidR="00A8425B">
        <w:rPr>
          <w:rFonts w:ascii="Arial" w:hAnsi="Arial" w:cs="Arial"/>
          <w:color w:val="000000" w:themeColor="text1"/>
          <w:sz w:val="22"/>
          <w:szCs w:val="22"/>
        </w:rPr>
        <w:t>ndado para as 15h, do referido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dia.</w:t>
      </w:r>
    </w:p>
    <w:p w14:paraId="74E4BB7C" w14:textId="77777777" w:rsidR="007670F4" w:rsidRDefault="00C933AC" w:rsidP="007670F4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Mais foi informado</w:t>
      </w:r>
      <w:r w:rsidR="007670F4">
        <w:rPr>
          <w:rFonts w:ascii="Arial" w:hAnsi="Arial" w:cs="Arial"/>
          <w:color w:val="000000" w:themeColor="text1"/>
          <w:sz w:val="22"/>
          <w:szCs w:val="22"/>
        </w:rPr>
        <w:t xml:space="preserve"> que, querendo, se podia fazer acompanhar por advogado.</w:t>
      </w:r>
    </w:p>
    <w:p w14:paraId="05F981B5" w14:textId="77777777" w:rsidR="00FD1D0C" w:rsidRPr="00FD1D0C" w:rsidRDefault="00FD1D0C" w:rsidP="00FD1D0C">
      <w:pPr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F1A165" w14:textId="77777777" w:rsidR="00FD1D0C" w:rsidRPr="00FD1D0C" w:rsidRDefault="00C933A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Lisboa, 25/03/2024</w:t>
      </w:r>
    </w:p>
    <w:p w14:paraId="03C972B7" w14:textId="77777777" w:rsidR="00FD1D0C" w:rsidRPr="00FD1D0C" w:rsidRDefault="00C933A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O Inspetor</w:t>
      </w:r>
    </w:p>
    <w:p w14:paraId="624293D8" w14:textId="77777777" w:rsidR="00FD1D0C" w:rsidRPr="00FD1D0C" w:rsidRDefault="00FD1D0C" w:rsidP="00FD1D0C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</w:p>
    <w:p w14:paraId="2F2EBC9B" w14:textId="77777777" w:rsidR="00D75EFA" w:rsidRDefault="00FD1D0C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 w:rsidRPr="00FD1D0C">
        <w:rPr>
          <w:rFonts w:ascii="Arial" w:hAnsi="Arial" w:cs="Arial"/>
          <w:color w:val="000000" w:themeColor="text1"/>
          <w:sz w:val="22"/>
          <w:szCs w:val="22"/>
        </w:rPr>
        <w:t>_______________</w:t>
      </w:r>
      <w:r>
        <w:rPr>
          <w:rFonts w:ascii="Arial" w:hAnsi="Arial" w:cs="Arial"/>
          <w:color w:val="000000" w:themeColor="text1"/>
          <w:sz w:val="22"/>
          <w:szCs w:val="22"/>
        </w:rPr>
        <w:t>_____________</w:t>
      </w:r>
      <w:r w:rsidRPr="00FD1D0C">
        <w:rPr>
          <w:rFonts w:ascii="Arial" w:hAnsi="Arial" w:cs="Arial"/>
          <w:color w:val="000000" w:themeColor="text1"/>
          <w:sz w:val="22"/>
          <w:szCs w:val="22"/>
        </w:rPr>
        <w:t>__________</w:t>
      </w:r>
    </w:p>
    <w:p w14:paraId="2F0658CE" w14:textId="05849922" w:rsidR="00C933AC" w:rsidRPr="00FD1D0C" w:rsidRDefault="00C933AC" w:rsidP="00911A59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(</w:t>
      </w:r>
      <w:r w:rsidR="00991166">
        <w:rPr>
          <w:rFonts w:ascii="Arial" w:hAnsi="Arial" w:cs="Arial"/>
          <w:color w:val="000000" w:themeColor="text1"/>
          <w:sz w:val="22"/>
          <w:szCs w:val="22"/>
        </w:rPr>
        <w:t>Hugo Ferreira</w:t>
      </w:r>
      <w:r>
        <w:rPr>
          <w:rFonts w:ascii="Arial" w:hAnsi="Arial" w:cs="Arial"/>
          <w:color w:val="000000" w:themeColor="text1"/>
          <w:sz w:val="22"/>
          <w:szCs w:val="22"/>
        </w:rPr>
        <w:t>)</w:t>
      </w:r>
    </w:p>
    <w:sectPr w:rsidR="00C933AC" w:rsidRPr="00FD1D0C" w:rsidSect="007C45B3">
      <w:type w:val="continuous"/>
      <w:pgSz w:w="11906" w:h="16838" w:code="9"/>
      <w:pgMar w:top="2268" w:right="1701" w:bottom="851" w:left="1701" w:header="2268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0C708" w14:textId="77777777" w:rsidR="00A67DB4" w:rsidRDefault="00A67DB4" w:rsidP="00D75EFA">
      <w:r>
        <w:separator/>
      </w:r>
    </w:p>
  </w:endnote>
  <w:endnote w:type="continuationSeparator" w:id="0">
    <w:p w14:paraId="31D46824" w14:textId="77777777" w:rsidR="00A67DB4" w:rsidRDefault="00A67DB4" w:rsidP="00D75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C4C4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911A59">
      <w:rPr>
        <w:rFonts w:ascii="Arial" w:eastAsiaTheme="majorEastAsia" w:hAnsi="Arial" w:cs="Arial"/>
        <w:noProof/>
        <w:sz w:val="16"/>
        <w:szCs w:val="16"/>
      </w:rPr>
      <w:t>2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F4315E" w:rsidRPr="00F4315E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33BB" w14:textId="77777777" w:rsidR="00EA6C22" w:rsidRPr="00D75EFA" w:rsidRDefault="00EA6C22">
    <w:pPr>
      <w:pStyle w:val="Footer"/>
      <w:rPr>
        <w:rFonts w:ascii="Arial" w:eastAsiaTheme="majorEastAsia" w:hAnsi="Arial" w:cs="Arial"/>
        <w:sz w:val="18"/>
        <w:szCs w:val="18"/>
      </w:rPr>
    </w:pPr>
    <w:r>
      <w:rPr>
        <w:rFonts w:ascii="Arial" w:eastAsiaTheme="majorEastAsia" w:hAnsi="Arial" w:cs="Arial"/>
        <w:sz w:val="16"/>
        <w:szCs w:val="16"/>
      </w:rPr>
      <w:t>[m</w:t>
    </w:r>
    <w:r w:rsidRPr="007E1855">
      <w:rPr>
        <w:rFonts w:ascii="Arial" w:eastAsiaTheme="majorEastAsia" w:hAnsi="Arial" w:cs="Arial"/>
        <w:sz w:val="16"/>
        <w:szCs w:val="16"/>
      </w:rPr>
      <w:t>od</w:t>
    </w:r>
    <w:r>
      <w:rPr>
        <w:rFonts w:ascii="Arial" w:eastAsiaTheme="majorEastAsia" w:hAnsi="Arial" w:cs="Arial"/>
        <w:sz w:val="16"/>
        <w:szCs w:val="16"/>
      </w:rPr>
      <w:t>.</w:t>
    </w:r>
    <w:r w:rsidRPr="007E1855">
      <w:rPr>
        <w:rFonts w:ascii="Arial" w:eastAsiaTheme="majorEastAsia" w:hAnsi="Arial" w:cs="Arial"/>
        <w:sz w:val="16"/>
        <w:szCs w:val="16"/>
      </w:rPr>
      <w:t xml:space="preserve"> 2016]</w:t>
    </w:r>
    <w:r w:rsidRPr="00D110E9">
      <w:rPr>
        <w:rFonts w:ascii="Arial" w:eastAsiaTheme="majorEastAsia" w:hAnsi="Arial" w:cs="Arial"/>
        <w:sz w:val="16"/>
        <w:szCs w:val="16"/>
      </w:rPr>
      <w:ptab w:relativeTo="margin" w:alignment="right" w:leader="none"/>
    </w:r>
    <w:r w:rsidRPr="00D110E9">
      <w:rPr>
        <w:rFonts w:ascii="Arial" w:eastAsiaTheme="majorEastAsia" w:hAnsi="Arial" w:cs="Arial"/>
        <w:sz w:val="16"/>
        <w:szCs w:val="16"/>
      </w:rPr>
      <w:t xml:space="preserve">Pág. 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begin"/>
    </w:r>
    <w:r w:rsidRPr="00D110E9">
      <w:rPr>
        <w:rFonts w:ascii="Arial" w:eastAsiaTheme="majorEastAsia" w:hAnsi="Arial" w:cs="Arial"/>
        <w:sz w:val="16"/>
        <w:szCs w:val="16"/>
      </w:rPr>
      <w:instrText xml:space="preserve"> PAGE  \* Arabic  \* MERGEFORMAT </w:instrText>
    </w:r>
    <w:r w:rsidR="00B83709" w:rsidRPr="00D110E9">
      <w:rPr>
        <w:rFonts w:ascii="Arial" w:eastAsiaTheme="majorEastAsia" w:hAnsi="Arial" w:cs="Arial"/>
        <w:sz w:val="16"/>
        <w:szCs w:val="16"/>
      </w:rPr>
      <w:fldChar w:fldCharType="separate"/>
    </w:r>
    <w:r w:rsidR="00A8425B">
      <w:rPr>
        <w:rFonts w:ascii="Arial" w:eastAsiaTheme="majorEastAsia" w:hAnsi="Arial" w:cs="Arial"/>
        <w:noProof/>
        <w:sz w:val="16"/>
        <w:szCs w:val="16"/>
      </w:rPr>
      <w:t>1</w:t>
    </w:r>
    <w:r w:rsidR="00B83709" w:rsidRPr="00D110E9">
      <w:rPr>
        <w:rFonts w:ascii="Arial" w:eastAsiaTheme="majorEastAsia" w:hAnsi="Arial" w:cs="Arial"/>
        <w:sz w:val="16"/>
        <w:szCs w:val="16"/>
      </w:rPr>
      <w:fldChar w:fldCharType="end"/>
    </w:r>
    <w:r w:rsidRPr="00D110E9">
      <w:rPr>
        <w:rFonts w:ascii="Arial" w:eastAsiaTheme="majorEastAsia" w:hAnsi="Arial" w:cs="Arial"/>
        <w:sz w:val="16"/>
        <w:szCs w:val="16"/>
      </w:rPr>
      <w:t xml:space="preserve"> de </w:t>
    </w:r>
    <w:fldSimple w:instr=" NUMPAGES   \* MERGEFORMAT ">
      <w:r w:rsidR="00A8425B" w:rsidRPr="00A8425B">
        <w:rPr>
          <w:rFonts w:ascii="Arial" w:eastAsiaTheme="majorEastAsia" w:hAnsi="Arial" w:cs="Arial"/>
          <w:noProof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87FF6" w14:textId="77777777" w:rsidR="00A67DB4" w:rsidRDefault="00A67DB4" w:rsidP="00D75EFA">
      <w:r>
        <w:separator/>
      </w:r>
    </w:p>
  </w:footnote>
  <w:footnote w:type="continuationSeparator" w:id="0">
    <w:p w14:paraId="183992A7" w14:textId="77777777" w:rsidR="00A67DB4" w:rsidRDefault="00A67DB4" w:rsidP="00D75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C34C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position w:val="24"/>
        <w:sz w:val="18"/>
        <w:szCs w:val="18"/>
      </w:rPr>
    </w:pPr>
    <w:r>
      <w:rPr>
        <w:position w:val="24"/>
        <w:sz w:val="18"/>
        <w:szCs w:val="18"/>
      </w:rPr>
      <w:t>S</w:t>
    </w:r>
    <w:r>
      <w:rPr>
        <w:position w:val="22"/>
        <w:sz w:val="18"/>
        <w:szCs w:val="18"/>
      </w:rPr>
      <w:t>.</w:t>
    </w:r>
    <w:r w:rsidR="00A67DB4">
      <w:rPr>
        <w:noProof/>
      </w:rPr>
      <w:object w:dxaOrig="1022" w:dyaOrig="840" w14:anchorId="4FF65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42pt;height:33pt;mso-width-percent:0;mso-height-percent:0;mso-width-percent:0;mso-height-percent:0" o:ole="">
          <v:imagedata r:id="rId1" o:title=""/>
        </v:shape>
        <o:OLEObject Type="Embed" ProgID="Word.Picture.8" ShapeID="_x0000_i1026" DrawAspect="Content" ObjectID="_1808730226" r:id="rId2"/>
      </w:object>
    </w:r>
    <w:r>
      <w:rPr>
        <w:position w:val="24"/>
        <w:sz w:val="18"/>
        <w:szCs w:val="18"/>
      </w:rPr>
      <w:t>R.</w:t>
    </w:r>
  </w:p>
  <w:p w14:paraId="0A9B0CBC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MINISTÉRIO DA JUSTIÇA</w:t>
    </w:r>
  </w:p>
  <w:p w14:paraId="79443EC4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sz w:val="16"/>
        <w:szCs w:val="16"/>
      </w:rPr>
    </w:pPr>
  </w:p>
  <w:p w14:paraId="4A28E76E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>POLÍCIA JUDICIÁRIA</w:t>
    </w:r>
  </w:p>
  <w:p w14:paraId="1E4334F7" w14:textId="77777777" w:rsidR="00911A59" w:rsidRDefault="00911A59" w:rsidP="00911A59">
    <w:pPr>
      <w:framePr w:w="7216" w:h="1809" w:hRule="exact" w:wrap="around" w:vAnchor="page" w:hAnchor="page" w:x="2431" w:y="376"/>
      <w:jc w:val="center"/>
      <w:rPr>
        <w:rFonts w:ascii="Arial" w:hAnsi="Arial" w:cs="Arial"/>
        <w:sz w:val="16"/>
        <w:szCs w:val="16"/>
      </w:rPr>
    </w:pPr>
  </w:p>
  <w:sdt>
    <w:sdtPr>
      <w:rPr>
        <w:rFonts w:ascii="Arial" w:hAnsi="Arial" w:cs="Arial"/>
        <w:sz w:val="16"/>
        <w:szCs w:val="16"/>
      </w:rPr>
      <w:alias w:val="Categoria"/>
      <w:id w:val="270112081"/>
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<w:text/>
    </w:sdtPr>
    <w:sdtContent>
      <w:p w14:paraId="13539E95" w14:textId="77777777" w:rsidR="00911A59" w:rsidRPr="009C4FDE" w:rsidRDefault="00911A59" w:rsidP="00911A59">
        <w:pPr>
          <w:framePr w:w="7216" w:h="1809" w:hRule="exact" w:wrap="around" w:vAnchor="page" w:hAnchor="page" w:x="2431" w:y="376"/>
          <w:jc w:val="center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UNIDADE NACIONAL DE COMBATE AO CIBERCRIME E À CRIMINALIDADE TECNOLÓGICA</w:t>
        </w:r>
      </w:p>
    </w:sdtContent>
  </w:sdt>
  <w:p w14:paraId="09F76C1C" w14:textId="77777777" w:rsidR="00EA6C22" w:rsidRDefault="00EA6C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attachedTemplate r:id="rId1"/>
  <w:documentProtection w:edit="forms" w:enforcement="1" w:cryptProviderType="rsaFull" w:cryptAlgorithmClass="hash" w:cryptAlgorithmType="typeAny" w:cryptAlgorithmSid="4" w:cryptSpinCount="100000" w:hash="6A8MK/k0SfFpq3UZcL/3j2C6tY4=" w:salt="Zwa16o4JEjMEJFu/YsH5Kg=="/>
  <w:defaultTabStop w:val="709"/>
  <w:hyphenationZone w:val="425"/>
  <w:drawingGridHorizontalSpacing w:val="11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15E"/>
    <w:rsid w:val="000246BE"/>
    <w:rsid w:val="000B1CBA"/>
    <w:rsid w:val="000B2C74"/>
    <w:rsid w:val="000B33AB"/>
    <w:rsid w:val="000E263D"/>
    <w:rsid w:val="00237112"/>
    <w:rsid w:val="002D078D"/>
    <w:rsid w:val="002E2449"/>
    <w:rsid w:val="0038231D"/>
    <w:rsid w:val="003B50A1"/>
    <w:rsid w:val="00433B17"/>
    <w:rsid w:val="004771B3"/>
    <w:rsid w:val="004E33D0"/>
    <w:rsid w:val="005C22B9"/>
    <w:rsid w:val="005D512A"/>
    <w:rsid w:val="006D2C14"/>
    <w:rsid w:val="007670F4"/>
    <w:rsid w:val="0077377C"/>
    <w:rsid w:val="007C45B3"/>
    <w:rsid w:val="007D4B04"/>
    <w:rsid w:val="008D41C1"/>
    <w:rsid w:val="009014C6"/>
    <w:rsid w:val="00911A59"/>
    <w:rsid w:val="00952851"/>
    <w:rsid w:val="00980ACB"/>
    <w:rsid w:val="00991166"/>
    <w:rsid w:val="00A23C7E"/>
    <w:rsid w:val="00A35773"/>
    <w:rsid w:val="00A67DB4"/>
    <w:rsid w:val="00A7361C"/>
    <w:rsid w:val="00A8425B"/>
    <w:rsid w:val="00AA7C8C"/>
    <w:rsid w:val="00AC0CF4"/>
    <w:rsid w:val="00AC2B27"/>
    <w:rsid w:val="00B25B8F"/>
    <w:rsid w:val="00B737B4"/>
    <w:rsid w:val="00B83709"/>
    <w:rsid w:val="00B92677"/>
    <w:rsid w:val="00C108D3"/>
    <w:rsid w:val="00C623ED"/>
    <w:rsid w:val="00C81B54"/>
    <w:rsid w:val="00C82B7C"/>
    <w:rsid w:val="00C933AC"/>
    <w:rsid w:val="00CE4E5F"/>
    <w:rsid w:val="00CF4B54"/>
    <w:rsid w:val="00D06F01"/>
    <w:rsid w:val="00D75EFA"/>
    <w:rsid w:val="00DA7EE9"/>
    <w:rsid w:val="00DD20F2"/>
    <w:rsid w:val="00DF6ADC"/>
    <w:rsid w:val="00E9226C"/>
    <w:rsid w:val="00EA6C22"/>
    <w:rsid w:val="00EC5762"/>
    <w:rsid w:val="00EF3D07"/>
    <w:rsid w:val="00F13BA6"/>
    <w:rsid w:val="00F4315E"/>
    <w:rsid w:val="00F924D8"/>
    <w:rsid w:val="00FD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1935"/>
  <w15:docId w15:val="{042C5416-948A-498D-AC4F-92AC97C8D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0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EF3D07"/>
    <w:pPr>
      <w:keepNext/>
      <w:spacing w:before="240" w:after="60" w:line="360" w:lineRule="auto"/>
      <w:jc w:val="both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D75EFA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EFA"/>
    <w:rPr>
      <w:rFonts w:ascii="Times New Roman" w:eastAsia="Times New Roman" w:hAnsi="Times New Roman" w:cs="Times New Roman"/>
      <w:sz w:val="20"/>
      <w:szCs w:val="20"/>
      <w:lang w:eastAsia="pt-PT"/>
    </w:rPr>
  </w:style>
  <w:style w:type="character" w:customStyle="1" w:styleId="Heading3Char">
    <w:name w:val="Heading 3 Char"/>
    <w:basedOn w:val="DefaultParagraphFont"/>
    <w:link w:val="Heading3"/>
    <w:uiPriority w:val="99"/>
    <w:rsid w:val="00EF3D07"/>
    <w:rPr>
      <w:rFonts w:ascii="Times New Roman" w:eastAsia="Times New Roman" w:hAnsi="Times New Roman" w:cs="Times New Roman"/>
      <w:b/>
      <w:bCs/>
      <w:lang w:eastAsia="pt-PT"/>
    </w:rPr>
  </w:style>
  <w:style w:type="paragraph" w:styleId="BodyText">
    <w:name w:val="Body Text"/>
    <w:basedOn w:val="Normal"/>
    <w:link w:val="BodyTextChar"/>
    <w:uiPriority w:val="99"/>
    <w:rsid w:val="00EF3D07"/>
    <w:pPr>
      <w:tabs>
        <w:tab w:val="left" w:pos="1701"/>
      </w:tabs>
      <w:spacing w:line="360" w:lineRule="auto"/>
      <w:jc w:val="both"/>
    </w:pPr>
    <w:rPr>
      <w:rFonts w:ascii="Tahoma" w:hAnsi="Tahoma" w:cs="Tahoma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F3D07"/>
    <w:rPr>
      <w:rFonts w:ascii="Tahoma" w:eastAsia="Times New Roman" w:hAnsi="Tahoma" w:cs="Tahoma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0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1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1B3"/>
    <w:rPr>
      <w:rFonts w:ascii="Tahoma" w:eastAsia="Times New Roman" w:hAnsi="Tahoma" w:cs="Tahoma"/>
      <w:sz w:val="16"/>
      <w:szCs w:val="16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w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rsantos\Desktop\UNC3T\PROCESSOS\Cota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9FB45183F74D4CBC0BDEE6C52BD3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44F094-F462-4962-BB2F-2113E68F6168}"/>
      </w:docPartPr>
      <w:docPartBody>
        <w:p w:rsidR="00385AF8" w:rsidRDefault="00E0619A">
          <w:pPr>
            <w:pStyle w:val="629FB45183F74D4CBC0BDEE6C52BD324"/>
          </w:pPr>
          <w:r w:rsidRPr="0030616A">
            <w:rPr>
              <w:rStyle w:val="PlaceholderText"/>
            </w:rPr>
            <w:t>[Categoria]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19A"/>
    <w:rsid w:val="00385AF8"/>
    <w:rsid w:val="00916A72"/>
    <w:rsid w:val="00A23C7E"/>
    <w:rsid w:val="00E0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629FB45183F74D4CBC0BDEE6C52BD324">
    <w:name w:val="629FB45183F74D4CBC0BDEE6C52BD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3162CEC-0129-4C99-AB2E-708D5EC6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C:\Users\mrsantos\Desktop\UNC3T\PROCESSOS\Cota.dotx</Template>
  <TotalTime>17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Helder Bastos</cp:lastModifiedBy>
  <cp:revision>4</cp:revision>
  <dcterms:created xsi:type="dcterms:W3CDTF">2024-03-19T14:56:00Z</dcterms:created>
  <dcterms:modified xsi:type="dcterms:W3CDTF">2025-05-14T11:17:00Z</dcterms:modified>
  <cp:category>UNIDADE NACIONAL DE COMBATE AO CIBERCRIME E À CRIMINALIDADE TECNOLÓGICA</cp:category>
</cp:coreProperties>
</file>