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36E7" w14:textId="6230E73B" w:rsidR="002E5BE1" w:rsidRDefault="002E5BE1" w:rsidP="002E5BE1">
      <w:pPr>
        <w:framePr w:w="2461" w:h="567" w:wrap="around" w:vAnchor="text" w:hAnchor="page" w:x="7846" w:y="-123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93815">
        <w:rPr>
          <w:rFonts w:ascii="Arial" w:hAnsi="Arial" w:cs="Arial"/>
          <w:b/>
          <w:bCs/>
          <w:sz w:val="22"/>
          <w:szCs w:val="22"/>
        </w:rPr>
        <w:t>NAI</w:t>
      </w:r>
      <w:r w:rsidRPr="005A3E45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4F644E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F644E">
        <w:rPr>
          <w:rFonts w:ascii="Arial" w:hAnsi="Arial" w:cs="Arial"/>
          <w:bCs/>
          <w:sz w:val="22"/>
          <w:szCs w:val="22"/>
        </w:rPr>
      </w:r>
      <w:r w:rsidR="004F644E">
        <w:rPr>
          <w:rFonts w:ascii="Arial" w:hAnsi="Arial" w:cs="Arial"/>
          <w:bCs/>
          <w:sz w:val="22"/>
          <w:szCs w:val="22"/>
        </w:rPr>
        <w:fldChar w:fldCharType="separate"/>
      </w:r>
      <w:r w:rsidR="00296B59">
        <w:rPr>
          <w:rFonts w:ascii="Arial" w:hAnsi="Arial" w:cs="Arial"/>
          <w:bCs/>
          <w:sz w:val="22"/>
          <w:szCs w:val="22"/>
        </w:rPr>
        <w:t>38</w:t>
      </w:r>
      <w:r w:rsidR="000108C5">
        <w:rPr>
          <w:rFonts w:ascii="Arial" w:hAnsi="Arial" w:cs="Arial"/>
          <w:bCs/>
          <w:sz w:val="22"/>
          <w:szCs w:val="22"/>
        </w:rPr>
        <w:t>30</w:t>
      </w:r>
      <w:r w:rsidR="005909D3">
        <w:rPr>
          <w:rFonts w:ascii="Arial" w:hAnsi="Arial" w:cs="Arial"/>
          <w:bCs/>
          <w:sz w:val="22"/>
          <w:szCs w:val="22"/>
        </w:rPr>
        <w:t>177</w:t>
      </w:r>
      <w:r w:rsidR="004F644E">
        <w:rPr>
          <w:rFonts w:ascii="Arial" w:hAnsi="Arial" w:cs="Arial"/>
          <w:bCs/>
          <w:sz w:val="22"/>
          <w:szCs w:val="22"/>
        </w:rPr>
        <w:fldChar w:fldCharType="end"/>
      </w:r>
      <w:bookmarkEnd w:id="0"/>
    </w:p>
    <w:p w14:paraId="4C3B28F0" w14:textId="77777777" w:rsidR="003F46DD" w:rsidRPr="00B50E58" w:rsidRDefault="003F46DD" w:rsidP="00B50E58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</w:p>
    <w:p w14:paraId="149E640B" w14:textId="77777777" w:rsidR="00325399" w:rsidRDefault="00B50E58" w:rsidP="00325399">
      <w:pPr>
        <w:pBdr>
          <w:top w:val="double" w:sz="12" w:space="1" w:color="auto"/>
          <w:left w:val="double" w:sz="12" w:space="4" w:color="auto"/>
          <w:bottom w:val="double" w:sz="12" w:space="1" w:color="auto"/>
          <w:right w:val="double" w:sz="12" w:space="4" w:color="auto"/>
        </w:pBdr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217A83">
        <w:rPr>
          <w:rFonts w:ascii="Arial" w:hAnsi="Arial" w:cs="Arial"/>
          <w:b/>
          <w:sz w:val="72"/>
          <w:szCs w:val="72"/>
        </w:rPr>
        <w:t>INQUÉRITO</w:t>
      </w:r>
    </w:p>
    <w:p w14:paraId="1B70C035" w14:textId="77777777" w:rsidR="003F46DD" w:rsidRPr="003F46DD" w:rsidRDefault="003F46DD" w:rsidP="003F46DD">
      <w:pPr>
        <w:spacing w:line="276" w:lineRule="auto"/>
        <w:ind w:left="3545" w:firstLine="709"/>
        <w:rPr>
          <w:rFonts w:ascii="Arial" w:hAnsi="Arial" w:cs="Arial"/>
          <w:b/>
          <w:bCs/>
          <w:sz w:val="28"/>
          <w:szCs w:val="28"/>
        </w:rPr>
      </w:pPr>
    </w:p>
    <w:p w14:paraId="4F8A6C4C" w14:textId="4CCD1B4C" w:rsidR="00B50E58" w:rsidRPr="00BF29B2" w:rsidRDefault="00B50E58" w:rsidP="00B50E5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BF29B2">
        <w:rPr>
          <w:rFonts w:ascii="Arial" w:hAnsi="Arial" w:cs="Arial"/>
          <w:b/>
          <w:sz w:val="40"/>
          <w:szCs w:val="40"/>
        </w:rPr>
        <w:t>NUIPC:</w:t>
      </w:r>
      <w:r w:rsidRPr="00BF29B2">
        <w:rPr>
          <w:rFonts w:ascii="Arial" w:hAnsi="Arial" w:cs="Arial"/>
          <w:sz w:val="40"/>
          <w:szCs w:val="40"/>
        </w:rPr>
        <w:t xml:space="preserve"> </w:t>
      </w:r>
      <w:r w:rsidR="004F644E" w:rsidRPr="00110B95">
        <w:rPr>
          <w:rFonts w:ascii="Arial" w:hAnsi="Arial" w:cs="Arial"/>
          <w:b/>
          <w:sz w:val="40"/>
          <w:szCs w:val="4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0B95">
        <w:rPr>
          <w:rFonts w:ascii="Arial" w:hAnsi="Arial" w:cs="Arial"/>
          <w:b/>
          <w:sz w:val="40"/>
          <w:szCs w:val="40"/>
        </w:rPr>
        <w:instrText xml:space="preserve"> FORMTEXT </w:instrText>
      </w:r>
      <w:r w:rsidR="004F644E" w:rsidRPr="00110B95">
        <w:rPr>
          <w:rFonts w:ascii="Arial" w:hAnsi="Arial" w:cs="Arial"/>
          <w:b/>
          <w:sz w:val="40"/>
          <w:szCs w:val="40"/>
        </w:rPr>
      </w:r>
      <w:r w:rsidR="004F644E" w:rsidRPr="00110B95">
        <w:rPr>
          <w:rFonts w:ascii="Arial" w:hAnsi="Arial" w:cs="Arial"/>
          <w:b/>
          <w:sz w:val="40"/>
          <w:szCs w:val="40"/>
        </w:rPr>
        <w:fldChar w:fldCharType="separate"/>
      </w:r>
      <w:r w:rsidR="00677161">
        <w:rPr>
          <w:rFonts w:ascii="Arial" w:hAnsi="Arial" w:cs="Arial"/>
          <w:b/>
          <w:sz w:val="40"/>
          <w:szCs w:val="40"/>
        </w:rPr>
        <w:t>100</w:t>
      </w:r>
      <w:r w:rsidR="000108C5">
        <w:rPr>
          <w:rFonts w:ascii="Arial" w:hAnsi="Arial" w:cs="Arial"/>
          <w:b/>
          <w:sz w:val="40"/>
          <w:szCs w:val="40"/>
        </w:rPr>
        <w:t>/24.</w:t>
      </w:r>
      <w:r w:rsidR="00677161">
        <w:rPr>
          <w:rFonts w:ascii="Arial" w:hAnsi="Arial" w:cs="Arial"/>
          <w:b/>
          <w:sz w:val="40"/>
          <w:szCs w:val="40"/>
        </w:rPr>
        <w:t>0</w:t>
      </w:r>
      <w:r w:rsidR="000108C5">
        <w:rPr>
          <w:rFonts w:ascii="Arial" w:hAnsi="Arial" w:cs="Arial"/>
          <w:b/>
          <w:sz w:val="40"/>
          <w:szCs w:val="40"/>
        </w:rPr>
        <w:t>JGLSB</w:t>
      </w:r>
      <w:r w:rsidR="004F644E" w:rsidRPr="00110B95">
        <w:rPr>
          <w:rFonts w:ascii="Arial" w:hAnsi="Arial" w:cs="Arial"/>
          <w:b/>
          <w:sz w:val="40"/>
          <w:szCs w:val="40"/>
        </w:rPr>
        <w:fldChar w:fldCharType="end"/>
      </w:r>
    </w:p>
    <w:p w14:paraId="0C697E8C" w14:textId="77777777" w:rsidR="00B50E58" w:rsidRDefault="00B50E58" w:rsidP="00B50E5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VOLUME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110B9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0B9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F644E" w:rsidRPr="00110B95">
        <w:rPr>
          <w:rFonts w:ascii="Arial" w:hAnsi="Arial" w:cs="Arial"/>
          <w:b/>
          <w:sz w:val="24"/>
          <w:szCs w:val="24"/>
        </w:rPr>
      </w:r>
      <w:r w:rsidR="004F644E" w:rsidRPr="00110B95">
        <w:rPr>
          <w:rFonts w:ascii="Arial" w:hAnsi="Arial" w:cs="Arial"/>
          <w:b/>
          <w:sz w:val="24"/>
          <w:szCs w:val="24"/>
        </w:rPr>
        <w:fldChar w:fldCharType="separate"/>
      </w:r>
      <w:r w:rsidR="00296B59">
        <w:rPr>
          <w:rFonts w:ascii="Arial" w:hAnsi="Arial" w:cs="Arial"/>
          <w:b/>
          <w:noProof/>
          <w:sz w:val="24"/>
          <w:szCs w:val="24"/>
        </w:rPr>
        <w:t>1</w:t>
      </w:r>
      <w:r w:rsidR="004F644E" w:rsidRPr="00110B95">
        <w:rPr>
          <w:rFonts w:ascii="Arial" w:hAnsi="Arial" w:cs="Arial"/>
          <w:b/>
          <w:sz w:val="24"/>
          <w:szCs w:val="24"/>
        </w:rPr>
        <w:fldChar w:fldCharType="end"/>
      </w:r>
    </w:p>
    <w:p w14:paraId="462879A8" w14:textId="77777777" w:rsidR="00B50E58" w:rsidRPr="00B50E58" w:rsidRDefault="00B50E58" w:rsidP="00B50E58">
      <w:pPr>
        <w:spacing w:line="360" w:lineRule="auto"/>
        <w:jc w:val="center"/>
        <w:rPr>
          <w:rFonts w:ascii="Arial" w:hAnsi="Arial" w:cs="Arial"/>
          <w:sz w:val="8"/>
          <w:szCs w:val="24"/>
        </w:rPr>
      </w:pPr>
    </w:p>
    <w:p w14:paraId="19CFEFBC" w14:textId="77777777" w:rsidR="00B50E58" w:rsidRPr="00B50E58" w:rsidRDefault="004F644E" w:rsidP="00B50E58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ARGUIDO DETIDO"/>
            </w:textInput>
          </w:ffData>
        </w:fldChar>
      </w:r>
      <w:r w:rsidR="00B50E58" w:rsidRPr="00BF29B2">
        <w:rPr>
          <w:rFonts w:ascii="Arial" w:hAnsi="Arial" w:cs="Arial"/>
          <w:b/>
          <w:color w:val="FF0000"/>
          <w:sz w:val="36"/>
          <w:szCs w:val="36"/>
        </w:rPr>
        <w:instrText xml:space="preserve"> FORMTEXT </w:instrText>
      </w:r>
      <w:r w:rsidRPr="00BF29B2">
        <w:rPr>
          <w:rFonts w:ascii="Arial" w:hAnsi="Arial" w:cs="Arial"/>
          <w:b/>
          <w:color w:val="FF0000"/>
          <w:sz w:val="36"/>
          <w:szCs w:val="36"/>
        </w:rPr>
      </w: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separate"/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end"/>
      </w:r>
    </w:p>
    <w:p w14:paraId="592CC0A2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24E6EFAE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4A859E1B" w14:textId="77777777" w:rsidR="00B50E58" w:rsidRPr="003F46DD" w:rsidRDefault="00B50E58" w:rsidP="00B50E5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CRIME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0108C5">
        <w:rPr>
          <w:rFonts w:ascii="Arial" w:hAnsi="Arial" w:cs="Arial"/>
          <w:sz w:val="24"/>
          <w:szCs w:val="24"/>
        </w:rPr>
        <w:t>Falsidade Informática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030F5EFC" w14:textId="3C11B557" w:rsidR="00B50E58" w:rsidRPr="003F46DD" w:rsidRDefault="00B50E58" w:rsidP="00B50E5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46DD">
        <w:rPr>
          <w:rFonts w:ascii="Arial" w:hAnsi="Arial" w:cs="Arial"/>
          <w:b/>
          <w:sz w:val="24"/>
          <w:szCs w:val="24"/>
        </w:rPr>
        <w:t>DATA DOS FACTOS: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677161">
        <w:rPr>
          <w:rFonts w:ascii="Arial" w:hAnsi="Arial" w:cs="Arial"/>
          <w:sz w:val="24"/>
          <w:szCs w:val="24"/>
        </w:rPr>
        <w:t>01</w:t>
      </w:r>
      <w:r w:rsidR="000108C5">
        <w:rPr>
          <w:rFonts w:ascii="Arial" w:hAnsi="Arial" w:cs="Arial"/>
          <w:sz w:val="24"/>
          <w:szCs w:val="24"/>
        </w:rPr>
        <w:t>/02/2024</w:t>
      </w:r>
      <w:r w:rsidR="00296B59">
        <w:rPr>
          <w:rFonts w:ascii="Arial" w:hAnsi="Arial" w:cs="Arial"/>
          <w:noProof/>
          <w:sz w:val="24"/>
          <w:szCs w:val="24"/>
        </w:rPr>
        <w:t xml:space="preserve"> </w:t>
      </w:r>
      <w:r w:rsidR="000108C5">
        <w:rPr>
          <w:rFonts w:ascii="Arial" w:hAnsi="Arial" w:cs="Arial"/>
          <w:noProof/>
          <w:sz w:val="24"/>
          <w:szCs w:val="24"/>
        </w:rPr>
        <w:t xml:space="preserve">- </w:t>
      </w:r>
      <w:r w:rsidR="00677161">
        <w:rPr>
          <w:rFonts w:ascii="Arial" w:hAnsi="Arial" w:cs="Arial"/>
          <w:noProof/>
          <w:sz w:val="24"/>
          <w:szCs w:val="24"/>
        </w:rPr>
        <w:t>14</w:t>
      </w:r>
      <w:r w:rsidR="000108C5">
        <w:rPr>
          <w:rFonts w:ascii="Arial" w:hAnsi="Arial" w:cs="Arial"/>
          <w:noProof/>
          <w:sz w:val="24"/>
          <w:szCs w:val="24"/>
        </w:rPr>
        <w:t>/02/2024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7FBB8F9B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59813801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4D4E5129" w14:textId="273B1C14" w:rsidR="00B50E58" w:rsidRPr="003F46DD" w:rsidRDefault="00B50E58" w:rsidP="00A7658B">
      <w:pPr>
        <w:tabs>
          <w:tab w:val="left" w:pos="2694"/>
          <w:tab w:val="left" w:pos="5387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F46DD">
        <w:rPr>
          <w:rFonts w:ascii="Arial" w:hAnsi="Arial" w:cs="Arial"/>
          <w:b/>
          <w:sz w:val="24"/>
          <w:szCs w:val="24"/>
        </w:rPr>
        <w:t>SECÇÃO: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BF5327">
        <w:rPr>
          <w:rFonts w:ascii="Arial" w:hAnsi="Arial" w:cs="Arial"/>
          <w:noProof/>
          <w:sz w:val="24"/>
          <w:szCs w:val="24"/>
        </w:rPr>
        <w:t>SCID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  <w:r w:rsidRPr="003F46DD">
        <w:rPr>
          <w:rFonts w:ascii="Arial" w:hAnsi="Arial" w:cs="Arial"/>
          <w:sz w:val="24"/>
          <w:szCs w:val="24"/>
        </w:rPr>
        <w:tab/>
      </w:r>
      <w:r w:rsidRPr="003F46DD">
        <w:rPr>
          <w:rFonts w:ascii="Arial" w:hAnsi="Arial" w:cs="Arial"/>
          <w:b/>
          <w:sz w:val="24"/>
          <w:szCs w:val="24"/>
        </w:rPr>
        <w:t>BRIGADA: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AB1D23">
        <w:rPr>
          <w:rFonts w:ascii="Arial" w:hAnsi="Arial" w:cs="Arial"/>
          <w:noProof/>
          <w:sz w:val="24"/>
          <w:szCs w:val="24"/>
        </w:rPr>
        <w:t>2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ab/>
      </w:r>
      <w:r w:rsidRPr="003F46DD">
        <w:rPr>
          <w:rFonts w:ascii="Arial" w:hAnsi="Arial" w:cs="Arial"/>
          <w:b/>
          <w:sz w:val="24"/>
          <w:szCs w:val="24"/>
        </w:rPr>
        <w:t>INSPETOR: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677161">
        <w:rPr>
          <w:rFonts w:ascii="Arial" w:hAnsi="Arial" w:cs="Arial"/>
          <w:sz w:val="24"/>
          <w:szCs w:val="24"/>
        </w:rPr>
        <w:t>Hélder Bastos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508C60B8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34674FFB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7A74218D" w14:textId="77777777" w:rsidR="00B50E58" w:rsidRPr="003F46DD" w:rsidRDefault="00B50E58" w:rsidP="00B50E5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M. P.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54382877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09753C05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718C36AC" w14:textId="77777777" w:rsidR="00B50E58" w:rsidRPr="00BF29B2" w:rsidRDefault="00B50E58" w:rsidP="00B50E5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29B2">
        <w:rPr>
          <w:rFonts w:ascii="Arial" w:hAnsi="Arial" w:cs="Arial"/>
          <w:b/>
          <w:bCs/>
          <w:sz w:val="24"/>
          <w:szCs w:val="24"/>
        </w:rPr>
        <w:t>DENUNCIANTE</w:t>
      </w:r>
    </w:p>
    <w:p w14:paraId="2B1A60CB" w14:textId="7C0EDE0E" w:rsidR="00B50E58" w:rsidRPr="006B6046" w:rsidRDefault="004F644E" w:rsidP="00B50E58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677161">
        <w:rPr>
          <w:rFonts w:ascii="Arial" w:hAnsi="Arial" w:cs="Arial"/>
          <w:color w:val="000000" w:themeColor="text1"/>
          <w:sz w:val="22"/>
          <w:szCs w:val="22"/>
        </w:rPr>
        <w:t>Joaquim Trindade Afonso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E000C69" w14:textId="77777777" w:rsidR="00B50E58" w:rsidRPr="006B6046" w:rsidRDefault="004F644E" w:rsidP="00B50E58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2E8E89E" w14:textId="77777777" w:rsidR="00B50E58" w:rsidRPr="006B6046" w:rsidRDefault="004F644E" w:rsidP="00B50E5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C30D262" w14:textId="77777777" w:rsidR="00B50E58" w:rsidRPr="006B6046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0803E367" w14:textId="77777777" w:rsidR="00B50E58" w:rsidRPr="006B6046" w:rsidRDefault="00B50E58" w:rsidP="00B50E58">
      <w:pP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1837AC2E" w14:textId="77777777" w:rsidR="00B50E58" w:rsidRPr="006B6046" w:rsidRDefault="00B50E58" w:rsidP="00B50E58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B6046">
        <w:rPr>
          <w:rFonts w:ascii="Arial" w:hAnsi="Arial" w:cs="Arial"/>
          <w:b/>
          <w:bCs/>
          <w:color w:val="000000" w:themeColor="text1"/>
          <w:sz w:val="24"/>
          <w:szCs w:val="24"/>
        </w:rPr>
        <w:t>SUSPEITO / ARGUIDO</w:t>
      </w:r>
    </w:p>
    <w:p w14:paraId="2AD5184F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C125FFF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7F9968B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D115BB1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DF75F41" w14:textId="77777777" w:rsidR="00B50E58" w:rsidRPr="006B6046" w:rsidRDefault="004F644E" w:rsidP="00B50E58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60E252A" w14:textId="77777777" w:rsidR="00B50E58" w:rsidRPr="006B6046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17B4B352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0A501C65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SEGREDO DE JUSTIÇA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3E5E0CBC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INQUÉRITOS JUNTOS</w:t>
      </w:r>
      <w:r w:rsidRPr="00BF29B2">
        <w:rPr>
          <w:rFonts w:ascii="Arial" w:hAnsi="Arial" w:cs="Arial"/>
          <w:sz w:val="22"/>
          <w:szCs w:val="22"/>
        </w:rPr>
        <w:t xml:space="preserve"> / </w:t>
      </w:r>
      <w:r w:rsidRPr="00BF29B2">
        <w:rPr>
          <w:rFonts w:ascii="Arial" w:hAnsi="Arial" w:cs="Arial"/>
          <w:b/>
          <w:sz w:val="22"/>
          <w:szCs w:val="22"/>
        </w:rPr>
        <w:t>ANEXOS / APENSOS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391B4B0F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OBJETOS APREENDIDOS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671B5238" w14:textId="77777777" w:rsidR="00B50E58" w:rsidRPr="00BF29B2" w:rsidRDefault="00B50E58" w:rsidP="00B50E58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 xml:space="preserve">Obs: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1E2E0B08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6769FFD4" w14:textId="77777777" w:rsidR="0068114D" w:rsidRDefault="0068114D" w:rsidP="00C059E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sectPr w:rsidR="0068114D" w:rsidSect="00A7658B">
      <w:footerReference w:type="default" r:id="rId8"/>
      <w:headerReference w:type="first" r:id="rId9"/>
      <w:type w:val="continuous"/>
      <w:pgSz w:w="11906" w:h="16838" w:code="9"/>
      <w:pgMar w:top="709" w:right="1701" w:bottom="709" w:left="1701" w:header="2552" w:footer="567" w:gutter="0"/>
      <w:pgBorders w:offsetFrom="page">
        <w:top w:val="double" w:sz="12" w:space="31" w:color="auto"/>
        <w:left w:val="double" w:sz="12" w:space="31" w:color="auto"/>
        <w:bottom w:val="double" w:sz="12" w:space="31" w:color="auto"/>
        <w:right w:val="double" w:sz="12" w:space="31" w:color="auto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3D11" w14:textId="77777777" w:rsidR="00F54AEB" w:rsidRDefault="00F54AEB">
      <w:r>
        <w:separator/>
      </w:r>
    </w:p>
  </w:endnote>
  <w:endnote w:type="continuationSeparator" w:id="0">
    <w:p w14:paraId="516C457B" w14:textId="77777777" w:rsidR="00F54AEB" w:rsidRDefault="00F5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2134" w14:textId="77777777" w:rsidR="00440842" w:rsidRPr="004667A3" w:rsidRDefault="00000000">
    <w:pPr>
      <w:pStyle w:val="Footer"/>
      <w:jc w:val="right"/>
      <w:rPr>
        <w:rFonts w:ascii="Arial" w:hAnsi="Arial" w:cs="Arial"/>
        <w:sz w:val="18"/>
        <w:szCs w:val="18"/>
      </w:rPr>
    </w:pPr>
    <w:sdt>
      <w:sdtPr>
        <w:id w:val="-939295775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sz w:val="18"/>
          <w:szCs w:val="18"/>
        </w:rPr>
      </w:sdtEndPr>
      <w:sdtContent>
        <w:r w:rsidR="004F644E" w:rsidRPr="004667A3">
          <w:rPr>
            <w:rFonts w:ascii="Arial" w:hAnsi="Arial" w:cs="Arial"/>
            <w:sz w:val="18"/>
            <w:szCs w:val="18"/>
          </w:rPr>
          <w:fldChar w:fldCharType="begin"/>
        </w:r>
        <w:r w:rsidR="00440842" w:rsidRPr="004667A3">
          <w:rPr>
            <w:rFonts w:ascii="Arial" w:hAnsi="Arial" w:cs="Arial"/>
            <w:sz w:val="18"/>
            <w:szCs w:val="18"/>
          </w:rPr>
          <w:instrText>PAGE   \* MERGEFORMAT</w:instrText>
        </w:r>
        <w:r w:rsidR="004F644E" w:rsidRPr="004667A3">
          <w:rPr>
            <w:rFonts w:ascii="Arial" w:hAnsi="Arial" w:cs="Arial"/>
            <w:sz w:val="18"/>
            <w:szCs w:val="18"/>
          </w:rPr>
          <w:fldChar w:fldCharType="separate"/>
        </w:r>
        <w:r w:rsidR="00B50E58">
          <w:rPr>
            <w:rFonts w:ascii="Arial" w:hAnsi="Arial" w:cs="Arial"/>
            <w:noProof/>
            <w:sz w:val="18"/>
            <w:szCs w:val="18"/>
          </w:rPr>
          <w:t>2</w:t>
        </w:r>
        <w:r w:rsidR="004F644E" w:rsidRPr="004667A3">
          <w:rPr>
            <w:rFonts w:ascii="Arial" w:hAnsi="Arial" w:cs="Arial"/>
            <w:sz w:val="18"/>
            <w:szCs w:val="18"/>
          </w:rPr>
          <w:fldChar w:fldCharType="end"/>
        </w:r>
      </w:sdtContent>
    </w:sdt>
  </w:p>
  <w:p w14:paraId="47228183" w14:textId="77777777" w:rsidR="00440842" w:rsidRDefault="00440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E147" w14:textId="77777777" w:rsidR="00F54AEB" w:rsidRDefault="00F54AEB">
      <w:r>
        <w:separator/>
      </w:r>
    </w:p>
  </w:footnote>
  <w:footnote w:type="continuationSeparator" w:id="0">
    <w:p w14:paraId="68EF2C95" w14:textId="77777777" w:rsidR="00F54AEB" w:rsidRDefault="00F54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BAB6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position w:val="24"/>
        <w:sz w:val="18"/>
      </w:rPr>
    </w:pPr>
    <w:r>
      <w:rPr>
        <w:position w:val="24"/>
        <w:sz w:val="18"/>
      </w:rPr>
      <w:t>S</w:t>
    </w:r>
    <w:r>
      <w:rPr>
        <w:position w:val="22"/>
        <w:sz w:val="18"/>
      </w:rPr>
      <w:t>.</w:t>
    </w:r>
    <w:r w:rsidR="00F54AEB">
      <w:rPr>
        <w:noProof/>
      </w:rPr>
      <w:object w:dxaOrig="1020" w:dyaOrig="840" w14:anchorId="2FDE2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40.8pt;height:34.2pt;mso-width-percent:0;mso-height-percent:0;mso-width-percent:0;mso-height-percent:0">
          <v:imagedata r:id="rId1" o:title=""/>
        </v:shape>
        <o:OLEObject Type="Embed" ProgID="Word.Picture.8" ShapeID="_x0000_i1025" DrawAspect="Content" ObjectID="_1808730214" r:id="rId2"/>
      </w:object>
    </w:r>
    <w:r>
      <w:rPr>
        <w:position w:val="24"/>
        <w:sz w:val="18"/>
      </w:rPr>
      <w:t>R.</w:t>
    </w:r>
  </w:p>
  <w:p w14:paraId="4F26C510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 MINISTÉRIO DA JUSTIÇA</w:t>
    </w:r>
  </w:p>
  <w:p w14:paraId="1D62D4B3" w14:textId="77777777" w:rsidR="00AC3F30" w:rsidRPr="002F1EB1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6"/>
        <w:szCs w:val="6"/>
      </w:rPr>
    </w:pPr>
  </w:p>
  <w:p w14:paraId="7386A15A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>POLÍCIA JUDICIÁRIA</w:t>
    </w:r>
  </w:p>
  <w:p w14:paraId="0EE90118" w14:textId="77777777" w:rsidR="00AC3F30" w:rsidRPr="002F1EB1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6"/>
        <w:szCs w:val="6"/>
      </w:rPr>
    </w:pPr>
  </w:p>
  <w:p w14:paraId="1BDBB1E4" w14:textId="77777777" w:rsidR="00AC3F30" w:rsidRPr="00F847B4" w:rsidRDefault="00AC3F30" w:rsidP="00615A2F">
    <w:pPr>
      <w:framePr w:w="8566" w:h="1786" w:hRule="exact" w:wrap="around" w:vAnchor="page" w:hAnchor="page" w:x="1786" w:y="916"/>
      <w:spacing w:line="360" w:lineRule="auto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>UNIDADE NACIONAL DE COMBATE AO CIBERCRIME E À CRIMINALIDADE TECNOLÓGICA</w:t>
    </w:r>
  </w:p>
  <w:p w14:paraId="564425D5" w14:textId="77777777" w:rsidR="00440842" w:rsidRDefault="00440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7260"/>
    <w:multiLevelType w:val="hybridMultilevel"/>
    <w:tmpl w:val="C2A4A778"/>
    <w:lvl w:ilvl="0" w:tplc="CA0CC45E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2686D"/>
    <w:multiLevelType w:val="hybridMultilevel"/>
    <w:tmpl w:val="4A6683AC"/>
    <w:lvl w:ilvl="0" w:tplc="637CFD6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222742">
    <w:abstractNumId w:val="0"/>
  </w:num>
  <w:num w:numId="2" w16cid:durableId="29799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yqCGO2e7Zi9ezwqGz1IgMo1a2gQ=" w:salt="2JCfU4jMdcNCNNmZBeXBgw==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59"/>
    <w:rsid w:val="00000F2B"/>
    <w:rsid w:val="000108C5"/>
    <w:rsid w:val="00011CD2"/>
    <w:rsid w:val="000233C7"/>
    <w:rsid w:val="000255B7"/>
    <w:rsid w:val="00035921"/>
    <w:rsid w:val="00094D15"/>
    <w:rsid w:val="00095C1E"/>
    <w:rsid w:val="000D19AD"/>
    <w:rsid w:val="000F0AE0"/>
    <w:rsid w:val="00105221"/>
    <w:rsid w:val="0010613A"/>
    <w:rsid w:val="00110B95"/>
    <w:rsid w:val="001559D2"/>
    <w:rsid w:val="00155E5A"/>
    <w:rsid w:val="00161503"/>
    <w:rsid w:val="001A1ABE"/>
    <w:rsid w:val="001F309C"/>
    <w:rsid w:val="002276FF"/>
    <w:rsid w:val="00240290"/>
    <w:rsid w:val="00250350"/>
    <w:rsid w:val="00251117"/>
    <w:rsid w:val="002541D0"/>
    <w:rsid w:val="00280953"/>
    <w:rsid w:val="00296B59"/>
    <w:rsid w:val="002A1312"/>
    <w:rsid w:val="002A249A"/>
    <w:rsid w:val="002E5BE1"/>
    <w:rsid w:val="00313AC0"/>
    <w:rsid w:val="00316A3D"/>
    <w:rsid w:val="00325399"/>
    <w:rsid w:val="00327345"/>
    <w:rsid w:val="003445A8"/>
    <w:rsid w:val="003537DC"/>
    <w:rsid w:val="00362FDF"/>
    <w:rsid w:val="003672E1"/>
    <w:rsid w:val="00377BC5"/>
    <w:rsid w:val="003E181C"/>
    <w:rsid w:val="003F46DD"/>
    <w:rsid w:val="00405151"/>
    <w:rsid w:val="0041035E"/>
    <w:rsid w:val="0041215C"/>
    <w:rsid w:val="0041278E"/>
    <w:rsid w:val="00417783"/>
    <w:rsid w:val="00420F0F"/>
    <w:rsid w:val="00440842"/>
    <w:rsid w:val="004500BE"/>
    <w:rsid w:val="00452142"/>
    <w:rsid w:val="00462927"/>
    <w:rsid w:val="004667A3"/>
    <w:rsid w:val="004733D2"/>
    <w:rsid w:val="00487F8A"/>
    <w:rsid w:val="004A2DF0"/>
    <w:rsid w:val="004E340B"/>
    <w:rsid w:val="004E3BD6"/>
    <w:rsid w:val="004F2C67"/>
    <w:rsid w:val="004F644E"/>
    <w:rsid w:val="005005B3"/>
    <w:rsid w:val="00503F36"/>
    <w:rsid w:val="005101E4"/>
    <w:rsid w:val="00510FDB"/>
    <w:rsid w:val="00515B76"/>
    <w:rsid w:val="0052730A"/>
    <w:rsid w:val="00567F72"/>
    <w:rsid w:val="00581B5A"/>
    <w:rsid w:val="00586967"/>
    <w:rsid w:val="005909D3"/>
    <w:rsid w:val="005A2E07"/>
    <w:rsid w:val="005A7B0F"/>
    <w:rsid w:val="005B4F8D"/>
    <w:rsid w:val="005D0D1D"/>
    <w:rsid w:val="005D2637"/>
    <w:rsid w:val="005F08AD"/>
    <w:rsid w:val="005F2E70"/>
    <w:rsid w:val="005F34C4"/>
    <w:rsid w:val="006043FE"/>
    <w:rsid w:val="00615A2F"/>
    <w:rsid w:val="006228BC"/>
    <w:rsid w:val="0062757C"/>
    <w:rsid w:val="006737D1"/>
    <w:rsid w:val="00677161"/>
    <w:rsid w:val="006773D3"/>
    <w:rsid w:val="0068114D"/>
    <w:rsid w:val="006B0FB0"/>
    <w:rsid w:val="006B6699"/>
    <w:rsid w:val="006C060A"/>
    <w:rsid w:val="006E48E8"/>
    <w:rsid w:val="006E6005"/>
    <w:rsid w:val="006F536B"/>
    <w:rsid w:val="0070150A"/>
    <w:rsid w:val="0071284E"/>
    <w:rsid w:val="00753CE4"/>
    <w:rsid w:val="00762132"/>
    <w:rsid w:val="00775D3E"/>
    <w:rsid w:val="0077746A"/>
    <w:rsid w:val="00782A55"/>
    <w:rsid w:val="007A03CC"/>
    <w:rsid w:val="007B3D55"/>
    <w:rsid w:val="007C5D87"/>
    <w:rsid w:val="007F55A6"/>
    <w:rsid w:val="00817CE6"/>
    <w:rsid w:val="00822663"/>
    <w:rsid w:val="00842E68"/>
    <w:rsid w:val="008843B0"/>
    <w:rsid w:val="008A4ACB"/>
    <w:rsid w:val="008C61CE"/>
    <w:rsid w:val="008F5C32"/>
    <w:rsid w:val="009232AD"/>
    <w:rsid w:val="00936482"/>
    <w:rsid w:val="009439A5"/>
    <w:rsid w:val="00944F59"/>
    <w:rsid w:val="009747EA"/>
    <w:rsid w:val="0098223C"/>
    <w:rsid w:val="009A77AB"/>
    <w:rsid w:val="009B27C0"/>
    <w:rsid w:val="009C1A0F"/>
    <w:rsid w:val="00A03323"/>
    <w:rsid w:val="00A21205"/>
    <w:rsid w:val="00A23C7E"/>
    <w:rsid w:val="00A26110"/>
    <w:rsid w:val="00A33E01"/>
    <w:rsid w:val="00A42BB3"/>
    <w:rsid w:val="00A45464"/>
    <w:rsid w:val="00A4773A"/>
    <w:rsid w:val="00A51F6B"/>
    <w:rsid w:val="00A7658B"/>
    <w:rsid w:val="00AB1D23"/>
    <w:rsid w:val="00AB47D0"/>
    <w:rsid w:val="00AB6A2D"/>
    <w:rsid w:val="00AC1D12"/>
    <w:rsid w:val="00AC3F30"/>
    <w:rsid w:val="00AE1206"/>
    <w:rsid w:val="00AF654E"/>
    <w:rsid w:val="00AF67EF"/>
    <w:rsid w:val="00B01453"/>
    <w:rsid w:val="00B40E44"/>
    <w:rsid w:val="00B507BA"/>
    <w:rsid w:val="00B50E58"/>
    <w:rsid w:val="00B7554A"/>
    <w:rsid w:val="00B8147C"/>
    <w:rsid w:val="00B865F7"/>
    <w:rsid w:val="00BB159B"/>
    <w:rsid w:val="00BB174D"/>
    <w:rsid w:val="00BC1ED4"/>
    <w:rsid w:val="00BD5843"/>
    <w:rsid w:val="00BE123C"/>
    <w:rsid w:val="00BF5327"/>
    <w:rsid w:val="00C059E7"/>
    <w:rsid w:val="00C133A8"/>
    <w:rsid w:val="00C33B9A"/>
    <w:rsid w:val="00C40667"/>
    <w:rsid w:val="00C46543"/>
    <w:rsid w:val="00C5608F"/>
    <w:rsid w:val="00C94724"/>
    <w:rsid w:val="00CA0DAF"/>
    <w:rsid w:val="00CA7FEC"/>
    <w:rsid w:val="00CB1D82"/>
    <w:rsid w:val="00CD4992"/>
    <w:rsid w:val="00CE530F"/>
    <w:rsid w:val="00CE6461"/>
    <w:rsid w:val="00CE6672"/>
    <w:rsid w:val="00CF34B0"/>
    <w:rsid w:val="00D034E8"/>
    <w:rsid w:val="00D320DF"/>
    <w:rsid w:val="00D3569A"/>
    <w:rsid w:val="00D4195C"/>
    <w:rsid w:val="00D6070D"/>
    <w:rsid w:val="00D87D48"/>
    <w:rsid w:val="00DB10AF"/>
    <w:rsid w:val="00DC4474"/>
    <w:rsid w:val="00DD5052"/>
    <w:rsid w:val="00DF75BC"/>
    <w:rsid w:val="00E26B55"/>
    <w:rsid w:val="00E26C0B"/>
    <w:rsid w:val="00E36BB4"/>
    <w:rsid w:val="00E84651"/>
    <w:rsid w:val="00EA39DA"/>
    <w:rsid w:val="00EA6B4A"/>
    <w:rsid w:val="00EF190C"/>
    <w:rsid w:val="00EF46D3"/>
    <w:rsid w:val="00F068F0"/>
    <w:rsid w:val="00F170CD"/>
    <w:rsid w:val="00F2432D"/>
    <w:rsid w:val="00F54AEB"/>
    <w:rsid w:val="00F76299"/>
    <w:rsid w:val="00F836A8"/>
    <w:rsid w:val="00F87999"/>
    <w:rsid w:val="00FD0F08"/>
    <w:rsid w:val="00FD78B6"/>
    <w:rsid w:val="00FE1C43"/>
    <w:rsid w:val="00FE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5D7AA"/>
  <w15:docId w15:val="{7BA645FC-5FD0-463A-8C10-15B2DB0C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1453"/>
  </w:style>
  <w:style w:type="paragraph" w:styleId="Heading1">
    <w:name w:val="heading 1"/>
    <w:basedOn w:val="Normal"/>
    <w:next w:val="Normal"/>
    <w:qFormat/>
    <w:rsid w:val="00B01453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B01453"/>
    <w:pPr>
      <w:keepNext/>
      <w:spacing w:line="360" w:lineRule="auto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B01453"/>
    <w:pPr>
      <w:keepNext/>
      <w:spacing w:line="360" w:lineRule="auto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qFormat/>
    <w:rsid w:val="00B01453"/>
    <w:pPr>
      <w:keepNext/>
      <w:spacing w:line="360" w:lineRule="auto"/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B01453"/>
    <w:pPr>
      <w:keepNext/>
      <w:framePr w:w="2945" w:h="725" w:hSpace="141" w:wrap="auto" w:vAnchor="text" w:hAnchor="page" w:x="8249" w:y="38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rsid w:val="00B01453"/>
    <w:pPr>
      <w:keepNext/>
      <w:framePr w:w="9835" w:h="4609" w:hSpace="141" w:wrap="auto" w:vAnchor="text" w:hAnchor="page" w:x="1337" w:y="1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B01453"/>
    <w:pPr>
      <w:keepNext/>
      <w:spacing w:line="360" w:lineRule="auto"/>
      <w:ind w:right="140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qFormat/>
    <w:rsid w:val="00B01453"/>
    <w:pPr>
      <w:keepNext/>
      <w:spacing w:line="360" w:lineRule="auto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qFormat/>
    <w:rsid w:val="00B01453"/>
    <w:pPr>
      <w:keepNext/>
      <w:jc w:val="center"/>
      <w:outlineLvl w:val="8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014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0145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B01453"/>
    <w:pPr>
      <w:tabs>
        <w:tab w:val="center" w:pos="4252"/>
        <w:tab w:val="right" w:pos="8504"/>
      </w:tabs>
    </w:pPr>
  </w:style>
  <w:style w:type="paragraph" w:styleId="Caption">
    <w:name w:val="caption"/>
    <w:basedOn w:val="Normal"/>
    <w:next w:val="Normal"/>
    <w:qFormat/>
    <w:rsid w:val="00B01453"/>
    <w:pPr>
      <w:framePr w:w="5249" w:h="281" w:hSpace="141" w:wrap="auto" w:vAnchor="text" w:hAnchor="page" w:x="1481" w:y="5853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4"/>
      <w:szCs w:val="24"/>
    </w:rPr>
  </w:style>
  <w:style w:type="paragraph" w:styleId="FootnoteText">
    <w:name w:val="footnote text"/>
    <w:basedOn w:val="Normal"/>
    <w:semiHidden/>
    <w:rsid w:val="00B01453"/>
  </w:style>
  <w:style w:type="character" w:styleId="FootnoteReference">
    <w:name w:val="footnote reference"/>
    <w:basedOn w:val="DefaultParagraphFont"/>
    <w:semiHidden/>
    <w:rsid w:val="00B01453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semiHidden/>
    <w:rsid w:val="00B01453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B01453"/>
  </w:style>
  <w:style w:type="paragraph" w:styleId="EndnoteText">
    <w:name w:val="endnote text"/>
    <w:basedOn w:val="Normal"/>
    <w:semiHidden/>
    <w:rsid w:val="00B01453"/>
  </w:style>
  <w:style w:type="character" w:styleId="EndnoteReference">
    <w:name w:val="endnote reference"/>
    <w:basedOn w:val="DefaultParagraphFont"/>
    <w:semiHidden/>
    <w:rsid w:val="00B01453"/>
    <w:rPr>
      <w:rFonts w:cs="Times New Roman"/>
      <w:vertAlign w:val="superscript"/>
    </w:rPr>
  </w:style>
  <w:style w:type="character" w:styleId="LineNumber">
    <w:name w:val="line number"/>
    <w:basedOn w:val="DefaultParagraphFont"/>
    <w:rsid w:val="00B01453"/>
    <w:rPr>
      <w:rFonts w:cs="Times New Roman"/>
    </w:rPr>
  </w:style>
  <w:style w:type="table" w:styleId="TableGrid">
    <w:name w:val="Table Grid"/>
    <w:basedOn w:val="TableNormal"/>
    <w:rsid w:val="00CE6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7B3D55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paragraph" w:styleId="ListParagraph">
    <w:name w:val="List Paragraph"/>
    <w:basedOn w:val="Normal"/>
    <w:uiPriority w:val="34"/>
    <w:qFormat/>
    <w:rsid w:val="00A42BB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66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2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PROCESSOS\NUIPC_3-24.0JAEVR\Capa%20Inqu&#233;rit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C962E8-C503-4C4D-A07F-67E84F10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C:\Users\mrsantos\Desktop\UNC3T\PROCESSOS\NUIPC_3-24.0JAEVR\Capa Inquérito.dotx</Template>
  <TotalTime>23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POLÍCIA JUDICIÁRIA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8</cp:revision>
  <cp:lastPrinted>2024-02-28T14:31:00Z</cp:lastPrinted>
  <dcterms:created xsi:type="dcterms:W3CDTF">2024-02-28T14:17:00Z</dcterms:created>
  <dcterms:modified xsi:type="dcterms:W3CDTF">2025-05-14T11:17:00Z</dcterms:modified>
</cp:coreProperties>
</file>