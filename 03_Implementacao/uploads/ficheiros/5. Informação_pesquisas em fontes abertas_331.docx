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F384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E0629D">
        <w:rPr>
          <w:noProof/>
        </w:rPr>
        <w:object w:dxaOrig="1022" w:dyaOrig="840" w14:anchorId="3B36B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8" o:title=""/>
          </v:shape>
          <o:OLEObject Type="Embed" ProgID="Word.Picture.8" ShapeID="_x0000_i1025" DrawAspect="Content" ObjectID="_1808730596" r:id="rId9"/>
        </w:object>
      </w:r>
      <w:r>
        <w:rPr>
          <w:position w:val="24"/>
          <w:sz w:val="18"/>
          <w:szCs w:val="18"/>
        </w:rPr>
        <w:t>R.</w:t>
      </w:r>
    </w:p>
    <w:p w14:paraId="45F1CB6C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6815B81D" w14:textId="77777777" w:rsidR="00A7361C" w:rsidRPr="004C0150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p w14:paraId="24450E1F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083B9016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placeholder>
          <w:docPart w:val="4104B803D75C4E948B01B62A25EB4FAC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701340C8" w14:textId="77777777" w:rsidR="00A7361C" w:rsidRPr="009C4FDE" w:rsidRDefault="00911A59" w:rsidP="00AC0CF4">
          <w:pPr>
            <w:framePr w:w="5011" w:h="1977" w:hRule="exact" w:wrap="around" w:vAnchor="page" w:hAnchor="page" w:x="1681" w:y="451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2DA9199D" w14:textId="28380018" w:rsidR="00D75EFA" w:rsidRPr="00E9226C" w:rsidRDefault="00D75EFA" w:rsidP="004771B3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E9226C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B83709" w:rsidRPr="00E9226C">
        <w:rPr>
          <w:rFonts w:ascii="Arial" w:hAnsi="Arial" w:cs="Arial"/>
          <w:b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Pr="00E9226C">
        <w:rPr>
          <w:rFonts w:ascii="Arial" w:hAnsi="Arial" w:cs="Arial"/>
          <w:b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r w:rsidR="00B83709" w:rsidRPr="00E9226C">
        <w:rPr>
          <w:rFonts w:ascii="Arial" w:hAnsi="Arial" w:cs="Arial"/>
          <w:b/>
          <w:bCs/>
          <w:sz w:val="22"/>
          <w:szCs w:val="22"/>
        </w:rPr>
        <w:fldChar w:fldCharType="separate"/>
      </w:r>
      <w:r w:rsidR="006959B4">
        <w:rPr>
          <w:rFonts w:ascii="Arial" w:hAnsi="Arial" w:cs="Arial"/>
          <w:b/>
          <w:bCs/>
          <w:sz w:val="22"/>
          <w:szCs w:val="22"/>
        </w:rPr>
        <w:t>100/24.0JGLSB</w:t>
      </w:r>
      <w:r w:rsidR="00B83709" w:rsidRPr="00E9226C">
        <w:rPr>
          <w:rFonts w:ascii="Arial" w:hAnsi="Arial" w:cs="Arial"/>
          <w:b/>
          <w:bCs/>
          <w:sz w:val="22"/>
          <w:szCs w:val="22"/>
        </w:rPr>
        <w:fldChar w:fldCharType="end"/>
      </w:r>
      <w:bookmarkEnd w:id="0"/>
    </w:p>
    <w:p w14:paraId="4B487786" w14:textId="4D05695D" w:rsidR="00DF6ADC" w:rsidRPr="00E9226C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NAI: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B24DE7" w:rsidRPr="00B24DE7">
        <w:rPr>
          <w:rFonts w:ascii="Arial" w:hAnsi="Arial" w:cs="Arial"/>
          <w:bCs/>
          <w:noProof/>
          <w:sz w:val="22"/>
          <w:szCs w:val="22"/>
        </w:rPr>
        <w:t>3830</w:t>
      </w:r>
      <w:r w:rsidR="006959B4">
        <w:rPr>
          <w:rFonts w:ascii="Arial" w:hAnsi="Arial" w:cs="Arial"/>
          <w:bCs/>
          <w:noProof/>
          <w:sz w:val="22"/>
          <w:szCs w:val="22"/>
        </w:rPr>
        <w:t>1</w:t>
      </w:r>
      <w:r w:rsidR="00B24DE7" w:rsidRPr="00B24DE7">
        <w:rPr>
          <w:rFonts w:ascii="Arial" w:hAnsi="Arial" w:cs="Arial"/>
          <w:bCs/>
          <w:noProof/>
          <w:sz w:val="22"/>
          <w:szCs w:val="22"/>
        </w:rPr>
        <w:t>77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361E2134" w14:textId="77777777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Secção/Brigada: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5E1172">
        <w:rPr>
          <w:rFonts w:ascii="Arial" w:hAnsi="Arial" w:cs="Arial"/>
          <w:bCs/>
          <w:noProof/>
          <w:sz w:val="22"/>
          <w:szCs w:val="22"/>
        </w:rPr>
        <w:t>SCID/2ª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3CEC9358" w14:textId="25516DF5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Inspetor/a: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6959B4">
        <w:rPr>
          <w:rFonts w:ascii="Arial" w:hAnsi="Arial" w:cs="Arial"/>
          <w:bCs/>
          <w:noProof/>
          <w:sz w:val="22"/>
          <w:szCs w:val="22"/>
        </w:rPr>
        <w:t>Hélder Bastos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5ADD6D6F" w14:textId="77777777" w:rsid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  <w:sectPr w:rsidR="00FD1D0C" w:rsidSect="007C45B3">
          <w:headerReference w:type="default" r:id="rId10"/>
          <w:footerReference w:type="default" r:id="rId11"/>
          <w:footerReference w:type="first" r:id="rId12"/>
          <w:type w:val="continuous"/>
          <w:pgSz w:w="11906" w:h="16838" w:code="9"/>
          <w:pgMar w:top="2268" w:right="1701" w:bottom="1304" w:left="1701" w:header="2268" w:footer="567" w:gutter="0"/>
          <w:cols w:space="720"/>
          <w:titlePg/>
          <w:docGrid w:linePitch="360"/>
        </w:sectPr>
      </w:pPr>
    </w:p>
    <w:p w14:paraId="7BBC2CB0" w14:textId="77777777" w:rsidR="00B33E4D" w:rsidRDefault="00B33E4D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</w:p>
    <w:p w14:paraId="7D0B5551" w14:textId="77777777" w:rsidR="00B33E4D" w:rsidRDefault="00B33E4D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</w:p>
    <w:p w14:paraId="36D50E85" w14:textId="77777777" w:rsidR="00FD1D0C" w:rsidRPr="00FD1D0C" w:rsidRDefault="00B33E4D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>
        <w:rPr>
          <w:rFonts w:ascii="Arial" w:hAnsi="Arial" w:cs="Arial"/>
          <w:b/>
          <w:color w:val="000000" w:themeColor="text1"/>
          <w:sz w:val="28"/>
          <w:szCs w:val="22"/>
        </w:rPr>
        <w:t>INFORMAÇÃO</w:t>
      </w:r>
    </w:p>
    <w:p w14:paraId="269AD52A" w14:textId="77777777" w:rsidR="00FD1D0C" w:rsidRP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CF085BA" w14:textId="77777777" w:rsidR="00B33E4D" w:rsidRDefault="00B33E4D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46DF66" w14:textId="0A0E5C3B" w:rsidR="00B33E4D" w:rsidRDefault="00FF140F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Na presente data, </w:t>
      </w:r>
      <w:r w:rsidR="00B24DE7">
        <w:rPr>
          <w:rFonts w:ascii="Arial" w:hAnsi="Arial" w:cs="Arial"/>
          <w:color w:val="000000" w:themeColor="text1"/>
          <w:sz w:val="22"/>
          <w:szCs w:val="22"/>
        </w:rPr>
        <w:t xml:space="preserve">faço constar que, atendendo ao número de telefone </w:t>
      </w:r>
      <w:r w:rsidR="006959B4" w:rsidRPr="002540F5">
        <w:rPr>
          <w:rFonts w:ascii="Arial" w:hAnsi="Arial" w:cs="Arial"/>
          <w:sz w:val="22"/>
          <w:szCs w:val="22"/>
        </w:rPr>
        <w:t>938765432</w:t>
      </w:r>
      <w:r w:rsidR="00B24DE7">
        <w:rPr>
          <w:rFonts w:ascii="Arial" w:hAnsi="Arial" w:cs="Arial"/>
          <w:color w:val="000000" w:themeColor="text1"/>
          <w:sz w:val="22"/>
          <w:szCs w:val="22"/>
        </w:rPr>
        <w:t xml:space="preserve">, pertencente ao denunciante </w:t>
      </w:r>
      <w:r w:rsidR="006959B4">
        <w:rPr>
          <w:rFonts w:ascii="Arial" w:hAnsi="Arial" w:cs="Arial"/>
          <w:color w:val="000000" w:themeColor="text1"/>
          <w:sz w:val="22"/>
          <w:szCs w:val="22"/>
        </w:rPr>
        <w:t>J</w:t>
      </w:r>
      <w:r w:rsidR="006959B4">
        <w:rPr>
          <w:rFonts w:ascii="Arial" w:hAnsi="Arial" w:cs="Arial"/>
          <w:sz w:val="22"/>
          <w:szCs w:val="22"/>
        </w:rPr>
        <w:t>oaquim Trindade Afonso</w:t>
      </w:r>
      <w:r w:rsidR="00B24DE7">
        <w:rPr>
          <w:rFonts w:ascii="Arial" w:hAnsi="Arial" w:cs="Arial"/>
          <w:color w:val="000000" w:themeColor="text1"/>
          <w:sz w:val="22"/>
          <w:szCs w:val="22"/>
        </w:rPr>
        <w:t xml:space="preserve">, conforme fls. 2, </w:t>
      </w:r>
      <w:r w:rsidR="00B33E4D">
        <w:rPr>
          <w:rFonts w:ascii="Arial" w:hAnsi="Arial" w:cs="Arial"/>
          <w:color w:val="000000" w:themeColor="text1"/>
          <w:sz w:val="22"/>
          <w:szCs w:val="22"/>
        </w:rPr>
        <w:t xml:space="preserve">foi efetuada pesquisa em fontes abertas, </w:t>
      </w:r>
      <w:r w:rsidR="00927F24">
        <w:rPr>
          <w:rFonts w:ascii="Arial" w:hAnsi="Arial" w:cs="Arial"/>
          <w:color w:val="000000" w:themeColor="text1"/>
          <w:sz w:val="22"/>
          <w:szCs w:val="22"/>
        </w:rPr>
        <w:t>tendo</w:t>
      </w:r>
      <w:r w:rsidR="00B33E4D">
        <w:rPr>
          <w:rFonts w:ascii="Arial" w:hAnsi="Arial" w:cs="Arial"/>
          <w:color w:val="000000" w:themeColor="text1"/>
          <w:sz w:val="22"/>
          <w:szCs w:val="22"/>
        </w:rPr>
        <w:t xml:space="preserve"> sido possível apurar o seguinte:</w:t>
      </w:r>
    </w:p>
    <w:p w14:paraId="03F53A0E" w14:textId="77777777" w:rsidR="00B33E4D" w:rsidRDefault="00B33E4D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C0D112" w14:textId="49E0F718" w:rsidR="00D13AD7" w:rsidRDefault="00B33E4D" w:rsidP="00D13A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13AD7">
        <w:rPr>
          <w:rFonts w:ascii="Arial" w:hAnsi="Arial" w:cs="Arial"/>
          <w:color w:val="000000" w:themeColor="text1"/>
          <w:sz w:val="22"/>
          <w:szCs w:val="22"/>
        </w:rPr>
        <w:t xml:space="preserve">Após pesquisa em </w:t>
      </w:r>
      <w:hyperlink r:id="rId13" w:history="1">
        <w:r w:rsidRPr="00D13AD7">
          <w:rPr>
            <w:rStyle w:val="Hyperlink"/>
            <w:rFonts w:ascii="Arial" w:hAnsi="Arial" w:cs="Arial"/>
            <w:sz w:val="22"/>
            <w:szCs w:val="22"/>
          </w:rPr>
          <w:t>www.google.com</w:t>
        </w:r>
      </w:hyperlink>
      <w:r w:rsidRPr="00D13AD7">
        <w:rPr>
          <w:rFonts w:ascii="Arial" w:hAnsi="Arial" w:cs="Arial"/>
          <w:color w:val="000000" w:themeColor="text1"/>
          <w:sz w:val="22"/>
          <w:szCs w:val="22"/>
        </w:rPr>
        <w:t>, pelo</w:t>
      </w:r>
      <w:r w:rsidR="00D13AD7" w:rsidRPr="00D13AD7">
        <w:rPr>
          <w:rFonts w:ascii="Arial" w:hAnsi="Arial" w:cs="Arial"/>
          <w:color w:val="000000" w:themeColor="text1"/>
          <w:sz w:val="22"/>
          <w:szCs w:val="22"/>
        </w:rPr>
        <w:t xml:space="preserve"> número de telefone “</w:t>
      </w:r>
      <w:r w:rsidR="006959B4" w:rsidRPr="002540F5">
        <w:rPr>
          <w:rFonts w:ascii="Arial" w:hAnsi="Arial" w:cs="Arial"/>
          <w:sz w:val="22"/>
          <w:szCs w:val="22"/>
        </w:rPr>
        <w:t>938765432</w:t>
      </w:r>
      <w:r w:rsidR="00D13AD7" w:rsidRPr="00D13AD7">
        <w:rPr>
          <w:rFonts w:ascii="Arial" w:hAnsi="Arial" w:cs="Arial"/>
          <w:color w:val="000000" w:themeColor="text1"/>
          <w:sz w:val="22"/>
          <w:szCs w:val="22"/>
        </w:rPr>
        <w:t xml:space="preserve">”, </w:t>
      </w:r>
      <w:r w:rsidRPr="00D13AD7">
        <w:rPr>
          <w:rFonts w:ascii="Arial" w:hAnsi="Arial" w:cs="Arial"/>
          <w:color w:val="000000" w:themeColor="text1"/>
          <w:sz w:val="22"/>
          <w:szCs w:val="22"/>
        </w:rPr>
        <w:t>foi possível constatar</w:t>
      </w:r>
      <w:r w:rsidR="00D13AD7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21A344" w14:textId="77777777" w:rsidR="00D13AD7" w:rsidRPr="00D13AD7" w:rsidRDefault="00D13AD7" w:rsidP="00D13AD7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81279E" w14:textId="11BE8B49" w:rsidR="00FD1D0C" w:rsidRPr="00445980" w:rsidRDefault="00D13AD7" w:rsidP="006303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45980">
        <w:rPr>
          <w:rFonts w:ascii="Arial" w:hAnsi="Arial" w:cs="Arial"/>
          <w:color w:val="000000" w:themeColor="text1"/>
          <w:sz w:val="22"/>
          <w:szCs w:val="22"/>
        </w:rPr>
        <w:t>Através do</w:t>
      </w:r>
      <w:r w:rsidR="00BB62F7" w:rsidRPr="00445980">
        <w:rPr>
          <w:rFonts w:ascii="Arial" w:hAnsi="Arial" w:cs="Arial"/>
          <w:color w:val="000000" w:themeColor="text1"/>
          <w:sz w:val="22"/>
          <w:szCs w:val="22"/>
        </w:rPr>
        <w:t>s</w:t>
      </w:r>
      <w:r w:rsidRPr="00445980">
        <w:rPr>
          <w:rFonts w:ascii="Arial" w:hAnsi="Arial" w:cs="Arial"/>
          <w:color w:val="000000" w:themeColor="text1"/>
          <w:sz w:val="22"/>
          <w:szCs w:val="22"/>
        </w:rPr>
        <w:t xml:space="preserve"> URL: </w:t>
      </w:r>
      <w:r w:rsidR="006959B4">
        <w:t>https://www.abc.com/VenderValor</w:t>
      </w:r>
      <w:r w:rsidR="006303D6">
        <w:rPr>
          <w:rFonts w:ascii="Arial" w:hAnsi="Arial" w:cs="Arial"/>
        </w:rPr>
        <w:t xml:space="preserve"> </w:t>
      </w:r>
      <w:r w:rsidRPr="00445980">
        <w:rPr>
          <w:rFonts w:ascii="Arial" w:hAnsi="Arial" w:cs="Arial"/>
        </w:rPr>
        <w:t>que o</w:t>
      </w:r>
      <w:r w:rsidRPr="00445980">
        <w:rPr>
          <w:rFonts w:ascii="Arial" w:hAnsi="Arial" w:cs="Arial"/>
          <w:color w:val="000000" w:themeColor="text1"/>
          <w:sz w:val="22"/>
          <w:szCs w:val="22"/>
        </w:rPr>
        <w:t xml:space="preserve"> supramencionado número aparece associado à empresa “</w:t>
      </w:r>
      <w:proofErr w:type="spellStart"/>
      <w:r w:rsidR="006959B4">
        <w:rPr>
          <w:rFonts w:ascii="Arial" w:hAnsi="Arial" w:cs="Arial"/>
          <w:color w:val="000000" w:themeColor="text1"/>
          <w:sz w:val="22"/>
          <w:szCs w:val="22"/>
        </w:rPr>
        <w:t>VenderValor</w:t>
      </w:r>
      <w:proofErr w:type="spellEnd"/>
      <w:r w:rsidR="00FD5F18">
        <w:rPr>
          <w:rFonts w:ascii="Arial" w:hAnsi="Arial" w:cs="Arial"/>
          <w:color w:val="000000" w:themeColor="text1"/>
          <w:sz w:val="22"/>
          <w:szCs w:val="22"/>
        </w:rPr>
        <w:t xml:space="preserve"> Espanha</w:t>
      </w:r>
      <w:r w:rsidRPr="00445980">
        <w:rPr>
          <w:rFonts w:ascii="Arial" w:hAnsi="Arial" w:cs="Arial"/>
          <w:color w:val="000000" w:themeColor="text1"/>
          <w:sz w:val="22"/>
          <w:szCs w:val="22"/>
        </w:rPr>
        <w:t>”, como contacto telefónico da mesma, como mostra a figura abaixo:</w:t>
      </w:r>
    </w:p>
    <w:p w14:paraId="1BD9AFEB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3E83D8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54B529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B6A881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6B490F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DEA960" w14:textId="77777777" w:rsid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14BB6B" w14:textId="77777777" w:rsidR="004531AF" w:rsidRPr="004531AF" w:rsidRDefault="004531AF" w:rsidP="004531A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66AECC" w14:textId="0A0DC94C" w:rsidR="00D13AD7" w:rsidRDefault="00D13AD7" w:rsidP="00445980">
      <w:pPr>
        <w:pStyle w:val="ListParagraph"/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74C810F" w14:textId="77777777" w:rsidR="00B33E4D" w:rsidRDefault="00B33E4D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FFD1BA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1D85AB" w14:textId="4DF01185" w:rsidR="00BB62F7" w:rsidRDefault="00BB62F7" w:rsidP="00445980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109DB456" w14:textId="0DDCFBE7" w:rsidR="00BB62F7" w:rsidRDefault="00BB62F7" w:rsidP="00445980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0D1BF819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099B0C" w14:textId="71B88590" w:rsidR="00BB62F7" w:rsidRDefault="00BB62F7" w:rsidP="00445980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5C8DC52B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D1EA19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0E950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770B9F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05BECF" w14:textId="4EE8CB70" w:rsidR="00BB62F7" w:rsidRDefault="00BB62F7" w:rsidP="00AB40E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2075E231" w14:textId="53D177B4" w:rsidR="008802B7" w:rsidRDefault="008802B7" w:rsidP="00AB40E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65734738" w14:textId="25EA2370" w:rsidR="00BB62F7" w:rsidRDefault="00BB62F7" w:rsidP="00AB40E1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12800BE2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549D17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1B59D7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5268D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8C005A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F66239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230345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412A6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03D3E8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E5511D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657351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05C397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2D578B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842140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FC5F1A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D953E5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743DCE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73B17F" w14:textId="77777777" w:rsidR="00BB62F7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6D2EAD" w14:textId="77777777" w:rsidR="00BB62F7" w:rsidRPr="00B33E4D" w:rsidRDefault="00BB62F7" w:rsidP="00B33E4D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A47F03" w14:textId="77777777" w:rsidR="00FD1D0C" w:rsidRPr="00FD1D0C" w:rsidRDefault="00D13AD7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Lisboa,02/04</w:t>
      </w:r>
      <w:r w:rsidR="00891375">
        <w:rPr>
          <w:rFonts w:ascii="Arial" w:hAnsi="Arial" w:cs="Arial"/>
          <w:color w:val="000000" w:themeColor="text1"/>
          <w:sz w:val="22"/>
          <w:szCs w:val="22"/>
        </w:rPr>
        <w:t>/2024</w:t>
      </w:r>
    </w:p>
    <w:p w14:paraId="27A9599A" w14:textId="77777777" w:rsidR="00FD1D0C" w:rsidRPr="00FD1D0C" w:rsidRDefault="00FD1D0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D1D0C">
        <w:rPr>
          <w:rFonts w:ascii="Arial" w:hAnsi="Arial" w:cs="Arial"/>
          <w:color w:val="000000" w:themeColor="text1"/>
          <w:sz w:val="22"/>
          <w:szCs w:val="22"/>
        </w:rPr>
        <w:t>O</w:t>
      </w:r>
      <w:r w:rsidR="006853E0">
        <w:rPr>
          <w:rFonts w:ascii="Arial" w:hAnsi="Arial" w:cs="Arial"/>
          <w:color w:val="000000" w:themeColor="text1"/>
          <w:sz w:val="22"/>
          <w:szCs w:val="22"/>
        </w:rPr>
        <w:t xml:space="preserve"> Inspetor</w:t>
      </w:r>
    </w:p>
    <w:p w14:paraId="26DF35AC" w14:textId="77777777" w:rsidR="00FD1D0C" w:rsidRPr="00FD1D0C" w:rsidRDefault="00FD1D0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5C1AE152" w14:textId="77777777" w:rsidR="00D75EFA" w:rsidRDefault="00FD1D0C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D1D0C">
        <w:rPr>
          <w:rFonts w:ascii="Arial" w:hAnsi="Arial" w:cs="Arial"/>
          <w:color w:val="000000" w:themeColor="text1"/>
          <w:sz w:val="22"/>
          <w:szCs w:val="22"/>
        </w:rPr>
        <w:t>_______________</w:t>
      </w:r>
      <w:r>
        <w:rPr>
          <w:rFonts w:ascii="Arial" w:hAnsi="Arial" w:cs="Arial"/>
          <w:color w:val="000000" w:themeColor="text1"/>
          <w:sz w:val="22"/>
          <w:szCs w:val="22"/>
        </w:rPr>
        <w:t>_____________</w:t>
      </w:r>
      <w:r w:rsidRPr="00FD1D0C">
        <w:rPr>
          <w:rFonts w:ascii="Arial" w:hAnsi="Arial" w:cs="Arial"/>
          <w:color w:val="000000" w:themeColor="text1"/>
          <w:sz w:val="22"/>
          <w:szCs w:val="22"/>
        </w:rPr>
        <w:t>__________</w:t>
      </w:r>
    </w:p>
    <w:p w14:paraId="0E42FED4" w14:textId="25D216F5" w:rsidR="006853E0" w:rsidRPr="00FD1D0C" w:rsidRDefault="006853E0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</w:t>
      </w:r>
      <w:r w:rsidR="00E53651">
        <w:rPr>
          <w:rFonts w:ascii="Arial" w:hAnsi="Arial" w:cs="Arial"/>
          <w:color w:val="000000" w:themeColor="text1"/>
          <w:sz w:val="22"/>
          <w:szCs w:val="22"/>
        </w:rPr>
        <w:t>Hélder Bastos</w:t>
      </w:r>
      <w:r>
        <w:rPr>
          <w:rFonts w:ascii="Arial" w:hAnsi="Arial" w:cs="Arial"/>
          <w:color w:val="000000" w:themeColor="text1"/>
          <w:sz w:val="22"/>
          <w:szCs w:val="22"/>
        </w:rPr>
        <w:t>)</w:t>
      </w:r>
    </w:p>
    <w:sectPr w:rsidR="006853E0" w:rsidRPr="00FD1D0C" w:rsidSect="007C45B3"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910C9" w14:textId="77777777" w:rsidR="00E0629D" w:rsidRDefault="00E0629D" w:rsidP="00D75EFA">
      <w:r>
        <w:separator/>
      </w:r>
    </w:p>
  </w:endnote>
  <w:endnote w:type="continuationSeparator" w:id="0">
    <w:p w14:paraId="18E55EF9" w14:textId="77777777" w:rsidR="00E0629D" w:rsidRDefault="00E0629D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7DA8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8802B7">
      <w:rPr>
        <w:rFonts w:ascii="Arial" w:eastAsiaTheme="majorEastAsia" w:hAnsi="Arial" w:cs="Arial"/>
        <w:noProof/>
        <w:sz w:val="16"/>
        <w:szCs w:val="16"/>
      </w:rPr>
      <w:t>7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8802B7" w:rsidRPr="008802B7">
        <w:rPr>
          <w:rFonts w:ascii="Arial" w:eastAsiaTheme="majorEastAsia" w:hAnsi="Arial" w:cs="Arial"/>
          <w:noProof/>
          <w:sz w:val="16"/>
          <w:szCs w:val="16"/>
        </w:rPr>
        <w:t>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156E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8802B7">
      <w:rPr>
        <w:rFonts w:ascii="Arial" w:eastAsiaTheme="majorEastAsia" w:hAnsi="Arial" w:cs="Arial"/>
        <w:noProof/>
        <w:sz w:val="16"/>
        <w:szCs w:val="16"/>
      </w:rPr>
      <w:t>1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8802B7" w:rsidRPr="008802B7">
        <w:rPr>
          <w:rFonts w:ascii="Arial" w:eastAsiaTheme="majorEastAsia" w:hAnsi="Arial" w:cs="Arial"/>
          <w:noProof/>
          <w:sz w:val="16"/>
          <w:szCs w:val="16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69A6" w14:textId="77777777" w:rsidR="00E0629D" w:rsidRDefault="00E0629D" w:rsidP="00D75EFA">
      <w:r>
        <w:separator/>
      </w:r>
    </w:p>
  </w:footnote>
  <w:footnote w:type="continuationSeparator" w:id="0">
    <w:p w14:paraId="161D5E3A" w14:textId="77777777" w:rsidR="00E0629D" w:rsidRDefault="00E0629D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F335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E0629D">
      <w:rPr>
        <w:noProof/>
      </w:rPr>
      <w:object w:dxaOrig="1022" w:dyaOrig="840" w14:anchorId="3DBA2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30597" r:id="rId2"/>
      </w:object>
    </w:r>
    <w:r>
      <w:rPr>
        <w:position w:val="24"/>
        <w:sz w:val="18"/>
        <w:szCs w:val="18"/>
      </w:rPr>
      <w:t>R.</w:t>
    </w:r>
  </w:p>
  <w:p w14:paraId="2374E8BC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57113BC7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sz w:val="16"/>
        <w:szCs w:val="16"/>
      </w:rPr>
    </w:pPr>
  </w:p>
  <w:p w14:paraId="4B2F2612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6AD46624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70112081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715F589A" w14:textId="77777777" w:rsidR="00911A59" w:rsidRPr="009C4FDE" w:rsidRDefault="00911A59" w:rsidP="00911A59">
        <w:pPr>
          <w:framePr w:w="7216" w:h="1809" w:hRule="exact" w:wrap="around" w:vAnchor="page" w:hAnchor="page" w:x="2431" w:y="376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71D710F1" w14:textId="77777777" w:rsidR="00EA6C22" w:rsidRDefault="00EA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2745"/>
    <w:multiLevelType w:val="hybridMultilevel"/>
    <w:tmpl w:val="81762B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802C6"/>
    <w:multiLevelType w:val="hybridMultilevel"/>
    <w:tmpl w:val="23B41FA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65838F3"/>
    <w:multiLevelType w:val="hybridMultilevel"/>
    <w:tmpl w:val="0BF408BC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CE70BE4"/>
    <w:multiLevelType w:val="hybridMultilevel"/>
    <w:tmpl w:val="C9DC83B2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5E6193B"/>
    <w:multiLevelType w:val="hybridMultilevel"/>
    <w:tmpl w:val="68A29FC6"/>
    <w:lvl w:ilvl="0" w:tplc="08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335CEC"/>
    <w:multiLevelType w:val="hybridMultilevel"/>
    <w:tmpl w:val="0E04004C"/>
    <w:lvl w:ilvl="0" w:tplc="0816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 w16cid:durableId="475145111">
    <w:abstractNumId w:val="0"/>
  </w:num>
  <w:num w:numId="2" w16cid:durableId="568199129">
    <w:abstractNumId w:val="3"/>
  </w:num>
  <w:num w:numId="3" w16cid:durableId="958679168">
    <w:abstractNumId w:val="2"/>
  </w:num>
  <w:num w:numId="4" w16cid:durableId="290090648">
    <w:abstractNumId w:val="1"/>
  </w:num>
  <w:num w:numId="5" w16cid:durableId="2017607422">
    <w:abstractNumId w:val="5"/>
  </w:num>
  <w:num w:numId="6" w16cid:durableId="1134907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6A8MK/k0SfFpq3UZcL/3j2C6tY4=" w:salt="Zwa16o4JEjMEJFu/YsH5Kg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72"/>
    <w:rsid w:val="000246BE"/>
    <w:rsid w:val="000340AE"/>
    <w:rsid w:val="000B1CBA"/>
    <w:rsid w:val="000B2C74"/>
    <w:rsid w:val="000B33AB"/>
    <w:rsid w:val="000B61C4"/>
    <w:rsid w:val="000E0B1C"/>
    <w:rsid w:val="000E263D"/>
    <w:rsid w:val="0010502A"/>
    <w:rsid w:val="001D4D71"/>
    <w:rsid w:val="001F102C"/>
    <w:rsid w:val="00224AF6"/>
    <w:rsid w:val="00237112"/>
    <w:rsid w:val="002D078D"/>
    <w:rsid w:val="002E2449"/>
    <w:rsid w:val="0038231D"/>
    <w:rsid w:val="003A4406"/>
    <w:rsid w:val="00433B17"/>
    <w:rsid w:val="00445980"/>
    <w:rsid w:val="00445FDD"/>
    <w:rsid w:val="004531AF"/>
    <w:rsid w:val="004771B3"/>
    <w:rsid w:val="004E33D0"/>
    <w:rsid w:val="005025EB"/>
    <w:rsid w:val="005922CC"/>
    <w:rsid w:val="005C22B9"/>
    <w:rsid w:val="005D512A"/>
    <w:rsid w:val="005E1172"/>
    <w:rsid w:val="00601B2A"/>
    <w:rsid w:val="006303D6"/>
    <w:rsid w:val="00663549"/>
    <w:rsid w:val="006853E0"/>
    <w:rsid w:val="006959B4"/>
    <w:rsid w:val="006D2C14"/>
    <w:rsid w:val="006F4CEC"/>
    <w:rsid w:val="007670F4"/>
    <w:rsid w:val="0077377C"/>
    <w:rsid w:val="007C45B3"/>
    <w:rsid w:val="007C6692"/>
    <w:rsid w:val="007D4B04"/>
    <w:rsid w:val="007E488B"/>
    <w:rsid w:val="00862627"/>
    <w:rsid w:val="008802B7"/>
    <w:rsid w:val="00891375"/>
    <w:rsid w:val="008D41C1"/>
    <w:rsid w:val="008E78BC"/>
    <w:rsid w:val="009014C6"/>
    <w:rsid w:val="00911A59"/>
    <w:rsid w:val="00927F24"/>
    <w:rsid w:val="00952851"/>
    <w:rsid w:val="009673A0"/>
    <w:rsid w:val="00980ACB"/>
    <w:rsid w:val="00A23C7E"/>
    <w:rsid w:val="00A461F3"/>
    <w:rsid w:val="00A7361C"/>
    <w:rsid w:val="00AA7C8C"/>
    <w:rsid w:val="00AB40E1"/>
    <w:rsid w:val="00AC0CF4"/>
    <w:rsid w:val="00AC2B27"/>
    <w:rsid w:val="00AD6C40"/>
    <w:rsid w:val="00B24DE7"/>
    <w:rsid w:val="00B25B8F"/>
    <w:rsid w:val="00B33E4D"/>
    <w:rsid w:val="00B737B4"/>
    <w:rsid w:val="00B83709"/>
    <w:rsid w:val="00B92677"/>
    <w:rsid w:val="00BA2F45"/>
    <w:rsid w:val="00BB62F7"/>
    <w:rsid w:val="00C108D3"/>
    <w:rsid w:val="00C623ED"/>
    <w:rsid w:val="00C81B54"/>
    <w:rsid w:val="00C82B7C"/>
    <w:rsid w:val="00CE3E64"/>
    <w:rsid w:val="00CE4E5F"/>
    <w:rsid w:val="00CF4B54"/>
    <w:rsid w:val="00D06F01"/>
    <w:rsid w:val="00D13AD7"/>
    <w:rsid w:val="00D4709D"/>
    <w:rsid w:val="00D75EFA"/>
    <w:rsid w:val="00DA7EE9"/>
    <w:rsid w:val="00DD20F2"/>
    <w:rsid w:val="00DD654B"/>
    <w:rsid w:val="00DF6ADC"/>
    <w:rsid w:val="00E0629D"/>
    <w:rsid w:val="00E53651"/>
    <w:rsid w:val="00E9226C"/>
    <w:rsid w:val="00EA6C22"/>
    <w:rsid w:val="00EC5762"/>
    <w:rsid w:val="00EF3D07"/>
    <w:rsid w:val="00F13BA6"/>
    <w:rsid w:val="00F17927"/>
    <w:rsid w:val="00F40745"/>
    <w:rsid w:val="00F924D8"/>
    <w:rsid w:val="00FC4829"/>
    <w:rsid w:val="00FD1D0C"/>
    <w:rsid w:val="00FD5F18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E4B17"/>
  <w15:docId w15:val="{3A1D928D-5528-4666-B2FA-6E891731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A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0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1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B3"/>
    <w:rPr>
      <w:rFonts w:ascii="Tahoma" w:eastAsia="Times New Roman" w:hAnsi="Tahoma" w:cs="Tahoma"/>
      <w:sz w:val="16"/>
      <w:szCs w:val="16"/>
      <w:lang w:eastAsia="pt-PT"/>
    </w:rPr>
  </w:style>
  <w:style w:type="paragraph" w:styleId="ListParagraph">
    <w:name w:val="List Paragraph"/>
    <w:basedOn w:val="Normal"/>
    <w:uiPriority w:val="34"/>
    <w:qFormat/>
    <w:rsid w:val="00B33E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4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13AD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://www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antos\Desktop\UNC3T\PROCESSOS\NUIPC_1558-23.1JGLSB\Co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04B803D75C4E948B01B62A25EB4F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8A2DB2-F920-4B26-BFB2-DB8D35D86ACB}"/>
      </w:docPartPr>
      <w:docPartBody>
        <w:p w:rsidR="00491B37" w:rsidRDefault="004439A1">
          <w:pPr>
            <w:pStyle w:val="4104B803D75C4E948B01B62A25EB4FAC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9A1"/>
    <w:rsid w:val="00274696"/>
    <w:rsid w:val="003149B6"/>
    <w:rsid w:val="003E1BDB"/>
    <w:rsid w:val="004439A1"/>
    <w:rsid w:val="00491B37"/>
    <w:rsid w:val="004F1E07"/>
    <w:rsid w:val="005D32B6"/>
    <w:rsid w:val="007C488D"/>
    <w:rsid w:val="00860DD9"/>
    <w:rsid w:val="009277C2"/>
    <w:rsid w:val="00A23C7E"/>
    <w:rsid w:val="00A673A6"/>
    <w:rsid w:val="00D1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104B803D75C4E948B01B62A25EB4FAC">
    <w:name w:val="4104B803D75C4E948B01B62A25EB4F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FBAD1E0-6A60-44E1-BC86-BD74CE244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C:\Users\mrsantos\Desktop\UNC3T\PROCESSOS\NUIPC_1558-23.1JGLSB\Cota.dotx</Template>
  <TotalTime>92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14</cp:revision>
  <cp:lastPrinted>2024-03-11T17:13:00Z</cp:lastPrinted>
  <dcterms:created xsi:type="dcterms:W3CDTF">2024-03-11T17:15:00Z</dcterms:created>
  <dcterms:modified xsi:type="dcterms:W3CDTF">2025-05-14T11:23:00Z</dcterms:modified>
  <cp:category>UNIDADE NACIONAL DE COMBATE AO CIBERCRIME E À CRIMINALIDADE TECNOLÓGICA</cp:category>
</cp:coreProperties>
</file>