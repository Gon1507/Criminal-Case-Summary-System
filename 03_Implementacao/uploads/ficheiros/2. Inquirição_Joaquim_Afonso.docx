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8891" w14:textId="77777777" w:rsidR="00C408B7" w:rsidRDefault="00C408B7" w:rsidP="00CD3E6D">
      <w:pPr>
        <w:framePr w:w="5011" w:h="2011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B37BDF">
        <w:rPr>
          <w:noProof/>
        </w:rPr>
        <w:object w:dxaOrig="1022" w:dyaOrig="840" w14:anchorId="61405D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7" o:title=""/>
          </v:shape>
          <o:OLEObject Type="Embed" ProgID="Word.Picture.8" ShapeID="_x0000_i1025" DrawAspect="Content" ObjectID="_1808730237" r:id="rId8"/>
        </w:object>
      </w:r>
      <w:r>
        <w:rPr>
          <w:position w:val="24"/>
          <w:sz w:val="18"/>
          <w:szCs w:val="18"/>
        </w:rPr>
        <w:t>R.</w:t>
      </w:r>
    </w:p>
    <w:p w14:paraId="48D404FB" w14:textId="77777777" w:rsidR="00C408B7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08CFF704" w14:textId="77777777" w:rsidR="00C408B7" w:rsidRPr="002B3864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p w14:paraId="2D440229" w14:textId="77777777" w:rsidR="00C408B7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2513B118" w14:textId="77777777" w:rsidR="00C408B7" w:rsidRPr="002B3864" w:rsidRDefault="00C408B7" w:rsidP="00CD3E6D">
      <w:pPr>
        <w:framePr w:w="5011" w:h="2011" w:hRule="exact" w:wrap="around" w:vAnchor="page" w:hAnchor="page" w:x="1681" w:y="451"/>
        <w:jc w:val="center"/>
        <w:rPr>
          <w:rFonts w:ascii="Arial" w:hAnsi="Arial" w:cs="Arial"/>
          <w:sz w:val="14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lock w:val="contentLocked"/>
        <w:placeholder>
          <w:docPart w:val="2C80B6A2D3E947F5838AFA6009E28633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7F7DA328" w14:textId="77777777" w:rsidR="00C408B7" w:rsidRPr="009C4FDE" w:rsidRDefault="00C408B7" w:rsidP="00CD3E6D">
          <w:pPr>
            <w:framePr w:w="5011" w:h="2011" w:hRule="exact" w:wrap="around" w:vAnchor="page" w:hAnchor="page" w:x="1681" w:y="451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11E933A4" w14:textId="4F816E44" w:rsidR="00D75EFA" w:rsidRPr="00821F8F" w:rsidRDefault="00D75EFA" w:rsidP="00CB5ACE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821F8F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420958" w:rsidRPr="00821F8F">
        <w:rPr>
          <w:rFonts w:ascii="Arial" w:hAnsi="Arial" w:cs="Arial"/>
          <w:b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Pr="00821F8F">
        <w:rPr>
          <w:rFonts w:ascii="Arial" w:hAnsi="Arial" w:cs="Arial"/>
          <w:b/>
          <w:bCs/>
          <w:sz w:val="22"/>
          <w:szCs w:val="22"/>
        </w:rPr>
        <w:instrText xml:space="preserve"> FORMTEXT </w:instrText>
      </w:r>
      <w:r w:rsidR="00420958" w:rsidRPr="00821F8F">
        <w:rPr>
          <w:rFonts w:ascii="Arial" w:hAnsi="Arial" w:cs="Arial"/>
          <w:b/>
          <w:bCs/>
          <w:sz w:val="22"/>
          <w:szCs w:val="22"/>
        </w:rPr>
      </w:r>
      <w:r w:rsidR="00420958" w:rsidRPr="00821F8F">
        <w:rPr>
          <w:rFonts w:ascii="Arial" w:hAnsi="Arial" w:cs="Arial"/>
          <w:b/>
          <w:bCs/>
          <w:sz w:val="22"/>
          <w:szCs w:val="22"/>
        </w:rPr>
        <w:fldChar w:fldCharType="separate"/>
      </w:r>
      <w:r w:rsidR="002540F5">
        <w:rPr>
          <w:rFonts w:ascii="Arial" w:hAnsi="Arial" w:cs="Arial"/>
          <w:b/>
          <w:bCs/>
          <w:sz w:val="22"/>
          <w:szCs w:val="22"/>
        </w:rPr>
        <w:t>100/24.0JGLSB</w:t>
      </w:r>
      <w:r w:rsidR="00420958" w:rsidRPr="00821F8F">
        <w:rPr>
          <w:rFonts w:ascii="Arial" w:hAnsi="Arial" w:cs="Arial"/>
          <w:b/>
          <w:bCs/>
          <w:sz w:val="22"/>
          <w:szCs w:val="22"/>
        </w:rPr>
        <w:fldChar w:fldCharType="end"/>
      </w:r>
      <w:bookmarkEnd w:id="0"/>
    </w:p>
    <w:p w14:paraId="3A6EC2AA" w14:textId="44C4528C" w:rsidR="00DF6ADC" w:rsidRPr="00821F8F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821F8F">
        <w:rPr>
          <w:rFonts w:ascii="Arial" w:hAnsi="Arial" w:cs="Arial"/>
          <w:bCs/>
          <w:sz w:val="22"/>
          <w:szCs w:val="22"/>
        </w:rPr>
        <w:t xml:space="preserve">NAI: 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21F8F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separate"/>
      </w:r>
      <w:r w:rsidR="00BD6D84">
        <w:rPr>
          <w:rFonts w:ascii="Arial" w:hAnsi="Arial" w:cs="Arial"/>
          <w:bCs/>
          <w:noProof/>
          <w:sz w:val="22"/>
          <w:szCs w:val="22"/>
        </w:rPr>
        <w:t>383</w:t>
      </w:r>
      <w:r w:rsidR="002540F5">
        <w:rPr>
          <w:rFonts w:ascii="Arial" w:hAnsi="Arial" w:cs="Arial"/>
          <w:bCs/>
          <w:noProof/>
          <w:sz w:val="22"/>
          <w:szCs w:val="22"/>
        </w:rPr>
        <w:t>0</w:t>
      </w:r>
      <w:r w:rsidR="00A94363">
        <w:rPr>
          <w:rFonts w:ascii="Arial" w:hAnsi="Arial" w:cs="Arial"/>
          <w:bCs/>
          <w:noProof/>
          <w:sz w:val="22"/>
          <w:szCs w:val="22"/>
        </w:rPr>
        <w:t>177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end"/>
      </w:r>
    </w:p>
    <w:p w14:paraId="462ED46A" w14:textId="77777777" w:rsidR="00D75EFA" w:rsidRPr="00821F8F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821F8F">
        <w:rPr>
          <w:rFonts w:ascii="Arial" w:hAnsi="Arial" w:cs="Arial"/>
          <w:bCs/>
          <w:sz w:val="22"/>
          <w:szCs w:val="22"/>
        </w:rPr>
        <w:t xml:space="preserve">Secção/Brigada: 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821F8F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separate"/>
      </w:r>
      <w:r w:rsidR="00FE6B2E">
        <w:rPr>
          <w:rFonts w:ascii="Arial" w:hAnsi="Arial" w:cs="Arial"/>
          <w:bCs/>
          <w:sz w:val="22"/>
          <w:szCs w:val="22"/>
        </w:rPr>
        <w:t>SCID/2ª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end"/>
      </w:r>
    </w:p>
    <w:p w14:paraId="0D97CC7D" w14:textId="1124EFE4" w:rsidR="00D75EFA" w:rsidRPr="00821F8F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821F8F">
        <w:rPr>
          <w:rFonts w:ascii="Arial" w:hAnsi="Arial" w:cs="Arial"/>
          <w:bCs/>
          <w:sz w:val="22"/>
          <w:szCs w:val="22"/>
        </w:rPr>
        <w:t xml:space="preserve">Inspetor/a: 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821F8F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821F8F">
        <w:rPr>
          <w:rFonts w:ascii="Arial" w:hAnsi="Arial" w:cs="Arial"/>
          <w:bCs/>
          <w:sz w:val="22"/>
          <w:szCs w:val="22"/>
        </w:rPr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separate"/>
      </w:r>
      <w:r w:rsidR="002540F5">
        <w:rPr>
          <w:rFonts w:ascii="Arial" w:hAnsi="Arial" w:cs="Arial"/>
          <w:bCs/>
          <w:sz w:val="22"/>
          <w:szCs w:val="22"/>
        </w:rPr>
        <w:t>Hélder Bastos</w:t>
      </w:r>
      <w:r w:rsidR="00420958" w:rsidRPr="00821F8F">
        <w:rPr>
          <w:rFonts w:ascii="Arial" w:hAnsi="Arial" w:cs="Arial"/>
          <w:bCs/>
          <w:sz w:val="22"/>
          <w:szCs w:val="22"/>
        </w:rPr>
        <w:fldChar w:fldCharType="end"/>
      </w:r>
    </w:p>
    <w:p w14:paraId="138C930E" w14:textId="77777777" w:rsidR="00EF3D07" w:rsidRPr="00EF3D07" w:rsidRDefault="00EF3D07" w:rsidP="00EF3D07">
      <w:pPr>
        <w:spacing w:line="240" w:lineRule="atLeast"/>
        <w:jc w:val="center"/>
        <w:rPr>
          <w:rFonts w:ascii="Arial" w:hAnsi="Arial" w:cs="Arial"/>
          <w:b/>
          <w:bCs/>
          <w:sz w:val="16"/>
          <w:szCs w:val="28"/>
        </w:rPr>
      </w:pPr>
    </w:p>
    <w:p w14:paraId="12F24A0B" w14:textId="77777777" w:rsidR="006D0F5E" w:rsidRPr="002148B8" w:rsidRDefault="002148B8" w:rsidP="006D0F5E">
      <w:pPr>
        <w:pStyle w:val="Heading2"/>
        <w:keepLines w:val="0"/>
        <w:spacing w:before="0" w:line="300" w:lineRule="exact"/>
        <w:jc w:val="center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2148B8">
        <w:rPr>
          <w:rFonts w:ascii="Arial" w:hAnsi="Arial" w:cs="Arial"/>
          <w:color w:val="000000" w:themeColor="text1"/>
          <w:sz w:val="28"/>
          <w:szCs w:val="28"/>
        </w:rPr>
        <w:t xml:space="preserve">AUTO DE </w:t>
      </w:r>
      <w:r w:rsidR="00A707E9">
        <w:rPr>
          <w:rFonts w:ascii="Arial" w:hAnsi="Arial" w:cs="Arial"/>
          <w:color w:val="000000" w:themeColor="text1"/>
          <w:sz w:val="28"/>
          <w:szCs w:val="28"/>
        </w:rPr>
        <w:t>INQUIRIÇÃO</w:t>
      </w:r>
    </w:p>
    <w:p w14:paraId="740F462F" w14:textId="77777777" w:rsidR="006D0F5E" w:rsidRPr="002052D4" w:rsidRDefault="006D0F5E" w:rsidP="006D0F5E">
      <w:pPr>
        <w:rPr>
          <w:rFonts w:ascii="Arial" w:hAnsi="Arial" w:cs="Arial"/>
        </w:rPr>
      </w:pPr>
    </w:p>
    <w:p w14:paraId="09047024" w14:textId="77777777" w:rsidR="006D0F5E" w:rsidRPr="006A1A86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2"/>
          <w:szCs w:val="22"/>
        </w:rPr>
      </w:pPr>
    </w:p>
    <w:p w14:paraId="0A4EBA52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094E99D5" w14:textId="77777777" w:rsidR="006D0F5E" w:rsidRPr="00991D1E" w:rsidRDefault="006D0F5E" w:rsidP="003A1FA3">
      <w:pPr>
        <w:tabs>
          <w:tab w:val="left" w:pos="3969"/>
        </w:tabs>
        <w:spacing w:line="360" w:lineRule="auto"/>
        <w:rPr>
          <w:rFonts w:ascii="Arial" w:hAnsi="Arial" w:cs="Arial"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D</w:t>
      </w:r>
      <w:bookmarkStart w:id="1" w:name="Text1"/>
      <w:r w:rsidRPr="00991D1E">
        <w:rPr>
          <w:rFonts w:ascii="Arial" w:hAnsi="Arial" w:cs="Arial"/>
          <w:bCs/>
          <w:sz w:val="22"/>
          <w:szCs w:val="22"/>
        </w:rPr>
        <w:t xml:space="preserve">ata da diligência: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22427">
        <w:rPr>
          <w:rFonts w:ascii="Arial" w:hAnsi="Arial" w:cs="Arial"/>
          <w:noProof/>
          <w:sz w:val="22"/>
          <w:szCs w:val="22"/>
        </w:rPr>
        <w:t>1</w:t>
      </w:r>
      <w:r w:rsidR="00C73037">
        <w:rPr>
          <w:rFonts w:ascii="Arial" w:hAnsi="Arial" w:cs="Arial"/>
          <w:noProof/>
          <w:sz w:val="22"/>
          <w:szCs w:val="22"/>
        </w:rPr>
        <w:t>9</w:t>
      </w:r>
      <w:r w:rsidR="00222427">
        <w:rPr>
          <w:rFonts w:ascii="Arial" w:hAnsi="Arial" w:cs="Arial"/>
          <w:noProof/>
          <w:sz w:val="22"/>
          <w:szCs w:val="22"/>
        </w:rPr>
        <w:t>/03/20</w:t>
      </w:r>
      <w:r w:rsidR="00096BFF">
        <w:rPr>
          <w:rFonts w:ascii="Arial" w:hAnsi="Arial" w:cs="Arial"/>
          <w:noProof/>
          <w:sz w:val="22"/>
          <w:szCs w:val="22"/>
        </w:rPr>
        <w:t>24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sz w:val="22"/>
          <w:szCs w:val="22"/>
        </w:rPr>
        <w:tab/>
      </w:r>
      <w:r w:rsidRPr="00991D1E">
        <w:rPr>
          <w:rFonts w:ascii="Arial" w:hAnsi="Arial" w:cs="Arial"/>
          <w:bCs/>
          <w:sz w:val="22"/>
          <w:szCs w:val="22"/>
        </w:rPr>
        <w:t xml:space="preserve">Hora de início: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C73037">
        <w:rPr>
          <w:rFonts w:ascii="Arial" w:hAnsi="Arial" w:cs="Arial"/>
          <w:sz w:val="22"/>
          <w:szCs w:val="22"/>
        </w:rPr>
        <w:t>15h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27704324" w14:textId="77777777" w:rsidR="006D0F5E" w:rsidRPr="00991D1E" w:rsidRDefault="006D0F5E" w:rsidP="003A1FA3">
      <w:pPr>
        <w:spacing w:line="360" w:lineRule="auto"/>
        <w:rPr>
          <w:rFonts w:ascii="Arial" w:hAnsi="Arial" w:cs="Arial"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Local:</w:t>
      </w:r>
      <w:bookmarkStart w:id="2" w:name="Texto44"/>
      <w:bookmarkEnd w:id="1"/>
      <w:r w:rsidRPr="00991D1E">
        <w:rPr>
          <w:rFonts w:ascii="Arial" w:hAnsi="Arial" w:cs="Arial"/>
          <w:sz w:val="22"/>
          <w:szCs w:val="22"/>
        </w:rPr>
        <w:t xml:space="preserve"> </w:t>
      </w:r>
      <w:bookmarkEnd w:id="2"/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5F6108">
        <w:rPr>
          <w:rFonts w:ascii="Arial" w:hAnsi="Arial" w:cs="Arial"/>
          <w:sz w:val="22"/>
          <w:szCs w:val="22"/>
        </w:rPr>
        <w:t>PJ-UNC3T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18CC8FDA" w14:textId="340085EF" w:rsidR="006D0F5E" w:rsidRPr="00991D1E" w:rsidRDefault="006D0F5E" w:rsidP="003A1FA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Quem e</w:t>
      </w:r>
      <w:r w:rsidRPr="00991D1E">
        <w:rPr>
          <w:rFonts w:ascii="Arial" w:hAnsi="Arial" w:cs="Arial"/>
          <w:bCs/>
          <w:sz w:val="22"/>
          <w:szCs w:val="22"/>
        </w:rPr>
        <w:t>xecuta:</w:t>
      </w:r>
      <w:r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096BFF">
        <w:rPr>
          <w:rFonts w:ascii="Arial" w:hAnsi="Arial" w:cs="Arial"/>
          <w:noProof/>
          <w:sz w:val="22"/>
          <w:szCs w:val="22"/>
        </w:rPr>
        <w:t>Inspet</w:t>
      </w:r>
      <w:r w:rsidR="00583299">
        <w:rPr>
          <w:rFonts w:ascii="Arial" w:hAnsi="Arial" w:cs="Arial"/>
          <w:noProof/>
          <w:sz w:val="22"/>
          <w:szCs w:val="22"/>
        </w:rPr>
        <w:t>o</w:t>
      </w:r>
      <w:r w:rsidR="00096BFF">
        <w:rPr>
          <w:rFonts w:ascii="Arial" w:hAnsi="Arial" w:cs="Arial"/>
          <w:noProof/>
          <w:sz w:val="22"/>
          <w:szCs w:val="22"/>
        </w:rPr>
        <w:t xml:space="preserve">r </w:t>
      </w:r>
      <w:r w:rsidR="002540F5">
        <w:rPr>
          <w:rFonts w:ascii="Arial" w:hAnsi="Arial" w:cs="Arial"/>
          <w:noProof/>
          <w:sz w:val="22"/>
          <w:szCs w:val="22"/>
        </w:rPr>
        <w:t>Hélder Bastos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7AB75484" w14:textId="77777777" w:rsidR="006D0F5E" w:rsidRPr="006D0F5E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6632403D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30D760C4" w14:textId="77777777" w:rsidR="00DD4ED6" w:rsidRDefault="00DD4ED6" w:rsidP="00DD4ED6">
      <w:pPr>
        <w:tabs>
          <w:tab w:val="left" w:pos="6237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Advogado/a: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</w:r>
    </w:p>
    <w:p w14:paraId="51A81BAA" w14:textId="77777777" w:rsidR="00DD4ED6" w:rsidRPr="00991D1E" w:rsidRDefault="00420958" w:rsidP="00DD4ED6">
      <w:pPr>
        <w:tabs>
          <w:tab w:val="left" w:pos="5954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:"/>
            </w:textInput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Doc. Id:</w:t>
      </w:r>
      <w:r>
        <w:rPr>
          <w:rFonts w:ascii="Arial" w:hAnsi="Arial" w:cs="Arial"/>
          <w:sz w:val="22"/>
          <w:szCs w:val="22"/>
        </w:rPr>
        <w:fldChar w:fldCharType="end"/>
      </w:r>
      <w:r w:rsidR="00DD4ED6" w:rsidRPr="00991D1E">
        <w:rPr>
          <w:rFonts w:ascii="Arial" w:hAnsi="Arial" w:cs="Arial"/>
          <w:bCs/>
          <w:sz w:val="22"/>
          <w:szCs w:val="22"/>
        </w:rPr>
        <w:t xml:space="preserve"> </w:t>
      </w:r>
      <w:r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  <w:fldChar w:fldCharType="separate"/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sz w:val="22"/>
          <w:szCs w:val="22"/>
        </w:rPr>
        <w:fldChar w:fldCharType="end"/>
      </w:r>
      <w:r w:rsidR="00DD4ED6">
        <w:rPr>
          <w:rFonts w:ascii="Arial" w:hAnsi="Arial" w:cs="Arial"/>
          <w:sz w:val="22"/>
          <w:szCs w:val="22"/>
        </w:rPr>
        <w:tab/>
        <w:t xml:space="preserve">Contacto: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</w:p>
    <w:p w14:paraId="393A2824" w14:textId="77777777" w:rsidR="00DD4ED6" w:rsidRDefault="00DD4ED6" w:rsidP="00DD4ED6">
      <w:pPr>
        <w:tabs>
          <w:tab w:val="left" w:pos="6237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Intérprete: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</w:r>
    </w:p>
    <w:p w14:paraId="0722CFB0" w14:textId="77777777" w:rsidR="00DD4ED6" w:rsidRPr="00991D1E" w:rsidRDefault="00420958" w:rsidP="00DD4ED6">
      <w:pPr>
        <w:tabs>
          <w:tab w:val="left" w:pos="5954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:"/>
            </w:textInput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Doc. Id:</w:t>
      </w:r>
      <w:r>
        <w:rPr>
          <w:rFonts w:ascii="Arial" w:hAnsi="Arial" w:cs="Arial"/>
          <w:sz w:val="22"/>
          <w:szCs w:val="22"/>
        </w:rPr>
        <w:fldChar w:fldCharType="end"/>
      </w:r>
      <w:r w:rsidR="00DD4ED6" w:rsidRPr="00991D1E">
        <w:rPr>
          <w:rFonts w:ascii="Arial" w:hAnsi="Arial" w:cs="Arial"/>
          <w:bCs/>
          <w:sz w:val="22"/>
          <w:szCs w:val="22"/>
        </w:rPr>
        <w:t xml:space="preserve"> </w:t>
      </w:r>
      <w:r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  <w:fldChar w:fldCharType="separate"/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="00DD4ED6"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sz w:val="22"/>
          <w:szCs w:val="22"/>
        </w:rPr>
        <w:fldChar w:fldCharType="end"/>
      </w:r>
      <w:r w:rsidR="00DD4ED6">
        <w:rPr>
          <w:rFonts w:ascii="Arial" w:hAnsi="Arial" w:cs="Arial"/>
          <w:sz w:val="22"/>
          <w:szCs w:val="22"/>
        </w:rPr>
        <w:tab/>
        <w:t xml:space="preserve">Contacto: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 w:rsidR="00DD4ED6"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</w:p>
    <w:p w14:paraId="5D8647E9" w14:textId="77777777" w:rsidR="006D0F5E" w:rsidRPr="006D0F5E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03819F99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1ED45DEA" w14:textId="580207E6" w:rsidR="006D0F5E" w:rsidRPr="00991D1E" w:rsidRDefault="006D0F5E" w:rsidP="006D0F5E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Nome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Joaquim Trindade Afonso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5423AFBA" w14:textId="77777777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Alcunha: 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D0F5E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6D0F5E">
        <w:rPr>
          <w:rFonts w:ascii="Arial" w:hAnsi="Arial" w:cs="Arial"/>
          <w:bCs/>
          <w:sz w:val="22"/>
          <w:szCs w:val="22"/>
        </w:rPr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separate"/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Pr="006D0F5E">
        <w:rPr>
          <w:rFonts w:ascii="Arial" w:hAnsi="Arial" w:cs="Arial"/>
          <w:bCs/>
          <w:sz w:val="22"/>
          <w:szCs w:val="22"/>
        </w:rPr>
        <w:t> 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end"/>
      </w:r>
      <w:r>
        <w:rPr>
          <w:rFonts w:ascii="Arial" w:hAnsi="Arial" w:cs="Arial"/>
          <w:bCs/>
          <w:sz w:val="22"/>
          <w:szCs w:val="22"/>
        </w:rPr>
        <w:tab/>
      </w:r>
      <w:r w:rsidRPr="00991D1E">
        <w:rPr>
          <w:rFonts w:ascii="Arial" w:hAnsi="Arial" w:cs="Arial"/>
          <w:bCs/>
          <w:sz w:val="22"/>
          <w:szCs w:val="22"/>
        </w:rPr>
        <w:t xml:space="preserve">Sexo: 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D0F5E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420958" w:rsidRPr="006D0F5E">
        <w:rPr>
          <w:rFonts w:ascii="Arial" w:hAnsi="Arial" w:cs="Arial"/>
          <w:bCs/>
          <w:sz w:val="22"/>
          <w:szCs w:val="22"/>
        </w:rPr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separate"/>
      </w:r>
      <w:r w:rsidR="00C73037">
        <w:rPr>
          <w:rFonts w:ascii="Arial" w:hAnsi="Arial" w:cs="Arial"/>
          <w:bCs/>
          <w:sz w:val="22"/>
          <w:szCs w:val="22"/>
        </w:rPr>
        <w:t>Masculino</w:t>
      </w:r>
      <w:r w:rsidR="00420958" w:rsidRPr="006D0F5E">
        <w:rPr>
          <w:rFonts w:ascii="Arial" w:hAnsi="Arial" w:cs="Arial"/>
          <w:bCs/>
          <w:sz w:val="22"/>
          <w:szCs w:val="22"/>
        </w:rPr>
        <w:fldChar w:fldCharType="end"/>
      </w:r>
    </w:p>
    <w:p w14:paraId="7819449D" w14:textId="6A5027D8" w:rsidR="004C7CA8" w:rsidRPr="00D56D21" w:rsidRDefault="006D0F5E" w:rsidP="006D0F5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Filiação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Manuel Albertino Afonso</w:t>
      </w:r>
      <w:r w:rsidR="000B55B1">
        <w:rPr>
          <w:rFonts w:ascii="Arial" w:hAnsi="Arial" w:cs="Arial"/>
          <w:sz w:val="22"/>
          <w:szCs w:val="22"/>
        </w:rPr>
        <w:t xml:space="preserve"> </w:t>
      </w:r>
      <w:r w:rsidR="003F4920">
        <w:rPr>
          <w:rFonts w:ascii="Arial" w:hAnsi="Arial" w:cs="Arial"/>
          <w:sz w:val="22"/>
          <w:szCs w:val="22"/>
        </w:rPr>
        <w:t xml:space="preserve">(Pai);  </w:t>
      </w:r>
      <w:r w:rsidR="002540F5">
        <w:rPr>
          <w:rFonts w:ascii="Arial" w:hAnsi="Arial" w:cs="Arial"/>
          <w:sz w:val="22"/>
          <w:szCs w:val="22"/>
        </w:rPr>
        <w:t>Maria das Palmas Trindade</w:t>
      </w:r>
      <w:r w:rsidR="000B55B1">
        <w:rPr>
          <w:rFonts w:ascii="Arial" w:hAnsi="Arial" w:cs="Arial"/>
          <w:sz w:val="22"/>
          <w:szCs w:val="22"/>
        </w:rPr>
        <w:t xml:space="preserve"> </w:t>
      </w:r>
      <w:r w:rsidR="003F4920">
        <w:rPr>
          <w:rFonts w:ascii="Arial" w:hAnsi="Arial" w:cs="Arial"/>
          <w:sz w:val="22"/>
          <w:szCs w:val="22"/>
        </w:rPr>
        <w:t>(Mãe).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7C6A3743" w14:textId="32F8A9DA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Natural da Freguesia: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Marvila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  <w:t>Concelho:</w:t>
      </w:r>
      <w:r w:rsidRPr="00991D1E"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Lisboa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11D70BB0" w14:textId="76F1D40C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Nacionalidade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F26361">
        <w:rPr>
          <w:rFonts w:ascii="Arial" w:hAnsi="Arial" w:cs="Arial"/>
          <w:sz w:val="22"/>
          <w:szCs w:val="22"/>
        </w:rPr>
        <w:t>portuguesa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  <w:t>Data de nascimento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>
        <w:rPr>
          <w:rFonts w:ascii="Arial" w:hAnsi="Arial" w:cs="Arial"/>
          <w:sz w:val="22"/>
          <w:szCs w:val="22"/>
        </w:rPr>
        <w:t>12/04/19874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01E82CA4" w14:textId="3660B716" w:rsidR="006D0F5E" w:rsidRPr="00991D1E" w:rsidRDefault="006D0F5E" w:rsidP="006D0F5E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Estado civil</w:t>
      </w:r>
      <w:r w:rsidRPr="00991D1E">
        <w:rPr>
          <w:rFonts w:ascii="Arial" w:hAnsi="Arial" w:cs="Arial"/>
          <w:sz w:val="22"/>
          <w:szCs w:val="22"/>
        </w:rPr>
        <w:t>:</w:t>
      </w:r>
      <w:r w:rsidRPr="00991D1E">
        <w:rPr>
          <w:rFonts w:ascii="Arial" w:hAnsi="Arial" w:cs="Arial"/>
          <w:bCs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64EF9">
        <w:rPr>
          <w:rFonts w:ascii="Arial" w:hAnsi="Arial" w:cs="Arial"/>
          <w:sz w:val="22"/>
          <w:szCs w:val="22"/>
        </w:rPr>
        <w:t>Casado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bCs/>
          <w:sz w:val="22"/>
          <w:szCs w:val="22"/>
        </w:rPr>
        <w:tab/>
        <w:t>Profissão</w:t>
      </w:r>
      <w:r w:rsidRPr="00991D1E">
        <w:rPr>
          <w:rFonts w:ascii="Arial" w:hAnsi="Arial" w:cs="Arial"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863347">
        <w:rPr>
          <w:rFonts w:ascii="Arial" w:hAnsi="Arial" w:cs="Arial"/>
          <w:sz w:val="22"/>
          <w:szCs w:val="22"/>
        </w:rPr>
        <w:t>Técnico de IT,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430550EA" w14:textId="712C498C" w:rsidR="006D0F5E" w:rsidRPr="00991D1E" w:rsidRDefault="006D0F5E" w:rsidP="006D0F5E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>Morada:</w:t>
      </w:r>
      <w:r w:rsidRPr="00991D1E"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9653E7">
        <w:rPr>
          <w:rFonts w:ascii="Arial" w:hAnsi="Arial" w:cs="Arial"/>
          <w:sz w:val="22"/>
          <w:szCs w:val="22"/>
        </w:rPr>
        <w:t xml:space="preserve">Rua Maria </w:t>
      </w:r>
      <w:r w:rsidR="002540F5">
        <w:rPr>
          <w:rFonts w:ascii="Arial" w:hAnsi="Arial" w:cs="Arial"/>
          <w:sz w:val="22"/>
          <w:szCs w:val="22"/>
        </w:rPr>
        <w:t>Antonieta nº 29 Carregal do sal</w:t>
      </w:r>
      <w:r w:rsidR="009653E7">
        <w:rPr>
          <w:rFonts w:ascii="Arial" w:hAnsi="Arial" w:cs="Arial"/>
          <w:sz w:val="22"/>
          <w:szCs w:val="22"/>
        </w:rPr>
        <w:t>.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3DFE09D6" w14:textId="5910B1B5" w:rsidR="006D0F5E" w:rsidRPr="00991D1E" w:rsidRDefault="006D0F5E" w:rsidP="001B3BC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Telefone: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2C61">
        <w:rPr>
          <w:rFonts w:ascii="Arial" w:hAnsi="Arial" w:cs="Arial"/>
          <w:sz w:val="22"/>
          <w:szCs w:val="22"/>
        </w:rPr>
        <w:t> </w:t>
      </w:r>
      <w:r w:rsidR="00252C61">
        <w:rPr>
          <w:rFonts w:ascii="Arial" w:hAnsi="Arial" w:cs="Arial"/>
          <w:sz w:val="22"/>
          <w:szCs w:val="22"/>
        </w:rPr>
        <w:t> </w:t>
      </w:r>
      <w:r w:rsidR="00252C61">
        <w:rPr>
          <w:rFonts w:ascii="Arial" w:hAnsi="Arial" w:cs="Arial"/>
          <w:sz w:val="22"/>
          <w:szCs w:val="22"/>
        </w:rPr>
        <w:t> </w:t>
      </w:r>
      <w:r w:rsidR="00252C61">
        <w:rPr>
          <w:rFonts w:ascii="Arial" w:hAnsi="Arial" w:cs="Arial"/>
          <w:sz w:val="22"/>
          <w:szCs w:val="22"/>
        </w:rPr>
        <w:t> </w:t>
      </w:r>
      <w:r w:rsidR="00252C61">
        <w:rPr>
          <w:rFonts w:ascii="Arial" w:hAnsi="Arial" w:cs="Arial"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 w:rsidRPr="00991D1E">
        <w:rPr>
          <w:rFonts w:ascii="Arial" w:hAnsi="Arial" w:cs="Arial"/>
          <w:sz w:val="22"/>
          <w:szCs w:val="22"/>
        </w:rPr>
        <w:tab/>
      </w:r>
      <w:r w:rsidRPr="00991D1E">
        <w:rPr>
          <w:rFonts w:ascii="Arial" w:hAnsi="Arial" w:cs="Arial"/>
          <w:bCs/>
          <w:sz w:val="22"/>
          <w:szCs w:val="22"/>
        </w:rPr>
        <w:t>Telemóvel:</w:t>
      </w:r>
      <w:r w:rsidRPr="00991D1E">
        <w:rPr>
          <w:rFonts w:ascii="Arial" w:hAnsi="Arial" w:cs="Arial"/>
          <w:sz w:val="22"/>
          <w:szCs w:val="22"/>
        </w:rPr>
        <w:t xml:space="preserve">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2540F5" w:rsidRPr="002540F5">
        <w:rPr>
          <w:rFonts w:ascii="Arial" w:hAnsi="Arial" w:cs="Arial"/>
          <w:sz w:val="22"/>
          <w:szCs w:val="22"/>
        </w:rPr>
        <w:t>938765432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proofErr w:type="gramStart"/>
      <w:r w:rsidRPr="00991D1E">
        <w:rPr>
          <w:rFonts w:ascii="Arial" w:hAnsi="Arial" w:cs="Arial"/>
          <w:sz w:val="22"/>
          <w:szCs w:val="22"/>
        </w:rPr>
        <w:tab/>
      </w:r>
      <w:r w:rsidR="009B0372">
        <w:rPr>
          <w:rFonts w:ascii="Arial" w:hAnsi="Arial" w:cs="Arial"/>
          <w:sz w:val="22"/>
          <w:szCs w:val="22"/>
        </w:rPr>
        <w:t xml:space="preserve">  </w:t>
      </w:r>
      <w:r w:rsidRPr="00991D1E">
        <w:rPr>
          <w:rFonts w:ascii="Arial" w:hAnsi="Arial" w:cs="Arial"/>
          <w:sz w:val="22"/>
          <w:szCs w:val="22"/>
        </w:rPr>
        <w:t>Outro</w:t>
      </w:r>
      <w:proofErr w:type="gramEnd"/>
      <w:r w:rsidRPr="00991D1E">
        <w:rPr>
          <w:rFonts w:ascii="Arial" w:hAnsi="Arial" w:cs="Arial"/>
          <w:bCs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55CC25A4" w14:textId="16C6987E" w:rsidR="00DD4ED6" w:rsidRDefault="00420958" w:rsidP="00DD4ED6">
      <w:pPr>
        <w:tabs>
          <w:tab w:val="left" w:pos="4536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Doc. Id"/>
            </w:textInput>
          </w:ffData>
        </w:fldChar>
      </w:r>
      <w:r w:rsidR="00DD4ED6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26361" w:rsidRPr="00F26361">
        <w:rPr>
          <w:rFonts w:ascii="Arial" w:hAnsi="Arial" w:cs="Arial"/>
          <w:sz w:val="22"/>
          <w:szCs w:val="22"/>
        </w:rPr>
        <w:t>Doc. Id</w:t>
      </w:r>
      <w:r>
        <w:rPr>
          <w:rFonts w:ascii="Arial" w:hAnsi="Arial" w:cs="Arial"/>
          <w:sz w:val="22"/>
          <w:szCs w:val="22"/>
        </w:rPr>
        <w:fldChar w:fldCharType="end"/>
      </w:r>
      <w:r w:rsidR="00DD4ED6">
        <w:rPr>
          <w:rFonts w:ascii="Arial" w:hAnsi="Arial" w:cs="Arial"/>
          <w:sz w:val="22"/>
          <w:szCs w:val="22"/>
        </w:rPr>
        <w:t xml:space="preserve">: </w:t>
      </w:r>
      <w:r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  <w:fldChar w:fldCharType="separate"/>
      </w:r>
      <w:r w:rsidR="000B55B1">
        <w:rPr>
          <w:rFonts w:ascii="Arial" w:hAnsi="Arial" w:cs="Arial"/>
          <w:sz w:val="22"/>
          <w:szCs w:val="22"/>
        </w:rPr>
        <w:t>1</w:t>
      </w:r>
      <w:r w:rsidR="002540F5">
        <w:rPr>
          <w:rFonts w:ascii="Arial" w:hAnsi="Arial" w:cs="Arial"/>
          <w:sz w:val="22"/>
          <w:szCs w:val="22"/>
        </w:rPr>
        <w:t>2312412</w:t>
      </w:r>
      <w:r w:rsidR="000B55B1">
        <w:rPr>
          <w:rFonts w:ascii="Arial" w:hAnsi="Arial" w:cs="Arial"/>
          <w:sz w:val="22"/>
          <w:szCs w:val="22"/>
        </w:rPr>
        <w:t xml:space="preserve"> 4 ZX9</w:t>
      </w:r>
      <w:r w:rsidRPr="00991D1E">
        <w:rPr>
          <w:rFonts w:ascii="Arial" w:hAnsi="Arial" w:cs="Arial"/>
          <w:sz w:val="22"/>
          <w:szCs w:val="22"/>
        </w:rPr>
        <w:fldChar w:fldCharType="end"/>
      </w:r>
      <w:r w:rsidR="00DD4ED6">
        <w:rPr>
          <w:rFonts w:ascii="Arial" w:hAnsi="Arial" w:cs="Arial"/>
          <w:bCs/>
          <w:sz w:val="22"/>
          <w:szCs w:val="22"/>
        </w:rPr>
        <w:tab/>
        <w:t>Data</w:t>
      </w:r>
      <w:r w:rsidR="00DD4ED6" w:rsidRPr="00991D1E">
        <w:rPr>
          <w:rFonts w:ascii="Arial" w:hAnsi="Arial" w:cs="Arial"/>
          <w:bCs/>
          <w:sz w:val="22"/>
          <w:szCs w:val="22"/>
        </w:rPr>
        <w:t xml:space="preserve">: </w:t>
      </w:r>
      <w:r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ED6"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Pr="00991D1E">
        <w:rPr>
          <w:rFonts w:ascii="Arial" w:hAnsi="Arial" w:cs="Arial"/>
          <w:sz w:val="22"/>
          <w:szCs w:val="22"/>
        </w:rPr>
      </w:r>
      <w:r w:rsidRPr="00991D1E">
        <w:rPr>
          <w:rFonts w:ascii="Arial" w:hAnsi="Arial" w:cs="Arial"/>
          <w:sz w:val="22"/>
          <w:szCs w:val="22"/>
        </w:rPr>
        <w:fldChar w:fldCharType="separate"/>
      </w:r>
      <w:r w:rsidR="000B55B1">
        <w:rPr>
          <w:rFonts w:ascii="Arial" w:hAnsi="Arial" w:cs="Arial"/>
          <w:sz w:val="22"/>
          <w:szCs w:val="22"/>
        </w:rPr>
        <w:t>15/04/2031</w:t>
      </w:r>
      <w:r w:rsidRPr="00991D1E">
        <w:rPr>
          <w:rFonts w:ascii="Arial" w:hAnsi="Arial" w:cs="Arial"/>
          <w:sz w:val="22"/>
          <w:szCs w:val="22"/>
        </w:rPr>
        <w:fldChar w:fldCharType="end"/>
      </w:r>
    </w:p>
    <w:p w14:paraId="13CCE8AF" w14:textId="7C09ADC7" w:rsidR="00DD4ED6" w:rsidRPr="00991D1E" w:rsidRDefault="00DD4ED6" w:rsidP="00DD4ED6">
      <w:pPr>
        <w:tabs>
          <w:tab w:val="left" w:pos="4536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NIF: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="009653E7">
        <w:rPr>
          <w:rFonts w:ascii="Arial" w:hAnsi="Arial" w:cs="Arial"/>
          <w:sz w:val="22"/>
          <w:szCs w:val="22"/>
        </w:rPr>
        <w:t>20</w:t>
      </w:r>
      <w:r w:rsidR="002540F5">
        <w:rPr>
          <w:rFonts w:ascii="Arial" w:hAnsi="Arial" w:cs="Arial"/>
          <w:sz w:val="22"/>
          <w:szCs w:val="22"/>
        </w:rPr>
        <w:t>84312</w:t>
      </w:r>
      <w:r w:rsidR="009653E7">
        <w:rPr>
          <w:rFonts w:ascii="Arial" w:hAnsi="Arial" w:cs="Arial"/>
          <w:sz w:val="22"/>
          <w:szCs w:val="22"/>
        </w:rPr>
        <w:t>50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bCs/>
          <w:sz w:val="22"/>
          <w:szCs w:val="22"/>
        </w:rPr>
        <w:tab/>
        <w:t>Outro</w:t>
      </w:r>
      <w:r w:rsidRPr="00991D1E">
        <w:rPr>
          <w:rFonts w:ascii="Arial" w:hAnsi="Arial" w:cs="Arial"/>
          <w:bCs/>
          <w:sz w:val="22"/>
          <w:szCs w:val="22"/>
        </w:rPr>
        <w:t xml:space="preserve">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37074ED3" w14:textId="77777777" w:rsidR="006D0F5E" w:rsidRPr="006D0F5E" w:rsidRDefault="006D0F5E" w:rsidP="006D0F5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91D1E">
        <w:rPr>
          <w:rFonts w:ascii="Arial" w:hAnsi="Arial" w:cs="Arial"/>
          <w:bCs/>
          <w:sz w:val="22"/>
          <w:szCs w:val="22"/>
        </w:rPr>
        <w:t xml:space="preserve">Outro elemento: </w:t>
      </w:r>
      <w:r w:rsidR="00420958" w:rsidRPr="00991D1E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91D1E">
        <w:rPr>
          <w:rFonts w:ascii="Arial" w:hAnsi="Arial" w:cs="Arial"/>
          <w:sz w:val="22"/>
          <w:szCs w:val="22"/>
        </w:rPr>
        <w:instrText xml:space="preserve"> FORMTEXT </w:instrText>
      </w:r>
      <w:r w:rsidR="00420958" w:rsidRPr="00991D1E">
        <w:rPr>
          <w:rFonts w:ascii="Arial" w:hAnsi="Arial" w:cs="Arial"/>
          <w:sz w:val="22"/>
          <w:szCs w:val="22"/>
        </w:rPr>
      </w:r>
      <w:r w:rsidR="00420958" w:rsidRPr="00991D1E">
        <w:rPr>
          <w:rFonts w:ascii="Arial" w:hAnsi="Arial" w:cs="Arial"/>
          <w:sz w:val="22"/>
          <w:szCs w:val="22"/>
        </w:rPr>
        <w:fldChar w:fldCharType="separate"/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Pr="00991D1E">
        <w:rPr>
          <w:rFonts w:ascii="Arial" w:hAnsi="Arial" w:cs="Arial"/>
          <w:noProof/>
          <w:sz w:val="22"/>
          <w:szCs w:val="22"/>
        </w:rPr>
        <w:t> </w:t>
      </w:r>
      <w:r w:rsidR="00420958" w:rsidRPr="00991D1E">
        <w:rPr>
          <w:rFonts w:ascii="Arial" w:hAnsi="Arial" w:cs="Arial"/>
          <w:sz w:val="22"/>
          <w:szCs w:val="22"/>
        </w:rPr>
        <w:fldChar w:fldCharType="end"/>
      </w:r>
    </w:p>
    <w:p w14:paraId="2E67D8E8" w14:textId="77777777" w:rsidR="006D0F5E" w:rsidRPr="006D0F5E" w:rsidRDefault="006D0F5E" w:rsidP="006D0F5E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  <w:bookmarkStart w:id="3" w:name="Texto110"/>
    </w:p>
    <w:p w14:paraId="60F91778" w14:textId="77777777" w:rsidR="006D0F5E" w:rsidRPr="006D0F5E" w:rsidRDefault="006D0F5E" w:rsidP="006D0F5E">
      <w:pPr>
        <w:spacing w:after="60" w:line="360" w:lineRule="auto"/>
        <w:rPr>
          <w:rFonts w:ascii="Arial" w:hAnsi="Arial" w:cs="Arial"/>
          <w:sz w:val="6"/>
          <w:szCs w:val="6"/>
        </w:rPr>
      </w:pPr>
    </w:p>
    <w:p w14:paraId="4F06329B" w14:textId="77777777" w:rsidR="006D0F5E" w:rsidRDefault="006D0F5E" w:rsidP="00465BCE">
      <w:pPr>
        <w:spacing w:after="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Nos termos do artigo 145.º, n.º 5, do CPP, o/a declarante disse que o seu endereço, para efeitos de notificação é: </w:t>
      </w:r>
      <w:r w:rsidR="00420958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a morada acima indicada"/>
            </w:textInput>
          </w:ffData>
        </w:fldChar>
      </w:r>
      <w:r w:rsidR="00127FCE">
        <w:rPr>
          <w:rFonts w:ascii="Arial" w:hAnsi="Arial" w:cs="Arial"/>
          <w:sz w:val="22"/>
          <w:szCs w:val="22"/>
        </w:rPr>
        <w:instrText xml:space="preserve"> FORMTEXT </w:instrText>
      </w:r>
      <w:r w:rsidR="00420958">
        <w:rPr>
          <w:rFonts w:ascii="Arial" w:hAnsi="Arial" w:cs="Arial"/>
          <w:sz w:val="22"/>
          <w:szCs w:val="22"/>
        </w:rPr>
      </w:r>
      <w:r w:rsidR="00420958">
        <w:rPr>
          <w:rFonts w:ascii="Arial" w:hAnsi="Arial" w:cs="Arial"/>
          <w:sz w:val="22"/>
          <w:szCs w:val="22"/>
        </w:rPr>
        <w:fldChar w:fldCharType="separate"/>
      </w:r>
      <w:r w:rsidR="00127FCE">
        <w:rPr>
          <w:rFonts w:ascii="Arial" w:hAnsi="Arial" w:cs="Arial"/>
          <w:noProof/>
          <w:sz w:val="22"/>
          <w:szCs w:val="22"/>
        </w:rPr>
        <w:t>a morada acima indicada</w:t>
      </w:r>
      <w:r w:rsidR="00420958"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</w:rPr>
        <w:t>.</w:t>
      </w:r>
    </w:p>
    <w:p w14:paraId="3BD0403F" w14:textId="77777777" w:rsidR="00A707E9" w:rsidRPr="00C12114" w:rsidRDefault="00A707E9" w:rsidP="00465BCE">
      <w:pPr>
        <w:spacing w:after="60" w:line="360" w:lineRule="auto"/>
        <w:jc w:val="both"/>
        <w:rPr>
          <w:rFonts w:ascii="Arial" w:hAnsi="Arial" w:cs="Arial"/>
          <w:sz w:val="22"/>
          <w:szCs w:val="22"/>
        </w:rPr>
      </w:pPr>
      <w:r w:rsidRPr="00C12114">
        <w:rPr>
          <w:rFonts w:ascii="Arial" w:hAnsi="Arial" w:cs="Arial"/>
          <w:sz w:val="22"/>
          <w:szCs w:val="22"/>
        </w:rPr>
        <w:t xml:space="preserve">Perguntado sobre as relações de parentesco e de interesse com o arguido, ofendido, assistente, partes civis e testemunhas disse: </w:t>
      </w:r>
      <w:r w:rsidR="00420958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--"/>
            </w:textInput>
          </w:ffData>
        </w:fldChar>
      </w:r>
      <w:r w:rsidR="00465BCE">
        <w:rPr>
          <w:rFonts w:ascii="Arial" w:hAnsi="Arial" w:cs="Arial"/>
          <w:sz w:val="22"/>
          <w:szCs w:val="22"/>
        </w:rPr>
        <w:instrText xml:space="preserve"> FORMTEXT </w:instrText>
      </w:r>
      <w:r w:rsidR="00420958">
        <w:rPr>
          <w:rFonts w:ascii="Arial" w:hAnsi="Arial" w:cs="Arial"/>
          <w:sz w:val="22"/>
          <w:szCs w:val="22"/>
        </w:rPr>
      </w:r>
      <w:r w:rsidR="00420958">
        <w:rPr>
          <w:rFonts w:ascii="Arial" w:hAnsi="Arial" w:cs="Arial"/>
          <w:sz w:val="22"/>
          <w:szCs w:val="22"/>
        </w:rPr>
        <w:fldChar w:fldCharType="separate"/>
      </w:r>
      <w:r w:rsidR="00465BCE">
        <w:rPr>
          <w:rFonts w:ascii="Arial" w:hAnsi="Arial" w:cs="Arial"/>
          <w:noProof/>
          <w:sz w:val="22"/>
          <w:szCs w:val="22"/>
        </w:rPr>
        <w:t>--</w:t>
      </w:r>
      <w:r w:rsidR="00420958">
        <w:rPr>
          <w:rFonts w:ascii="Arial" w:hAnsi="Arial" w:cs="Arial"/>
          <w:sz w:val="22"/>
          <w:szCs w:val="22"/>
        </w:rPr>
        <w:fldChar w:fldCharType="end"/>
      </w:r>
    </w:p>
    <w:p w14:paraId="3F3D85DB" w14:textId="77777777" w:rsidR="00A707E9" w:rsidRPr="00E03657" w:rsidRDefault="00A707E9" w:rsidP="00465BCE">
      <w:pPr>
        <w:spacing w:after="60" w:line="360" w:lineRule="auto"/>
        <w:jc w:val="both"/>
        <w:rPr>
          <w:rFonts w:ascii="Arial" w:hAnsi="Arial" w:cs="Arial"/>
          <w:sz w:val="22"/>
          <w:szCs w:val="22"/>
        </w:rPr>
      </w:pPr>
      <w:r w:rsidRPr="00E03657">
        <w:rPr>
          <w:rFonts w:ascii="Arial" w:hAnsi="Arial" w:cs="Arial"/>
          <w:sz w:val="22"/>
          <w:szCs w:val="22"/>
        </w:rPr>
        <w:t>Foi advertido</w:t>
      </w:r>
      <w:r>
        <w:rPr>
          <w:rFonts w:ascii="Arial" w:hAnsi="Arial" w:cs="Arial"/>
          <w:sz w:val="22"/>
          <w:szCs w:val="22"/>
        </w:rPr>
        <w:t>/a</w:t>
      </w:r>
      <w:r w:rsidRPr="00E03657">
        <w:rPr>
          <w:rFonts w:ascii="Arial" w:hAnsi="Arial" w:cs="Arial"/>
          <w:sz w:val="22"/>
          <w:szCs w:val="22"/>
        </w:rPr>
        <w:t xml:space="preserve"> que, nos termos do art.134.º do CPP, pode recusar-se a depor caso exista relação familiar ou de conjugalidade com o arguido: </w:t>
      </w:r>
      <w:r w:rsidR="00420958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--"/>
            </w:textInput>
          </w:ffData>
        </w:fldChar>
      </w:r>
      <w:r w:rsidR="00465BCE">
        <w:rPr>
          <w:rFonts w:ascii="Arial" w:hAnsi="Arial" w:cs="Arial"/>
          <w:sz w:val="22"/>
          <w:szCs w:val="22"/>
        </w:rPr>
        <w:instrText xml:space="preserve"> FORMTEXT </w:instrText>
      </w:r>
      <w:r w:rsidR="00420958">
        <w:rPr>
          <w:rFonts w:ascii="Arial" w:hAnsi="Arial" w:cs="Arial"/>
          <w:sz w:val="22"/>
          <w:szCs w:val="22"/>
        </w:rPr>
      </w:r>
      <w:r w:rsidR="00420958">
        <w:rPr>
          <w:rFonts w:ascii="Arial" w:hAnsi="Arial" w:cs="Arial"/>
          <w:sz w:val="22"/>
          <w:szCs w:val="22"/>
        </w:rPr>
        <w:fldChar w:fldCharType="separate"/>
      </w:r>
      <w:r w:rsidR="00465BCE">
        <w:rPr>
          <w:rFonts w:ascii="Arial" w:hAnsi="Arial" w:cs="Arial"/>
          <w:noProof/>
          <w:sz w:val="22"/>
          <w:szCs w:val="22"/>
        </w:rPr>
        <w:t>--</w:t>
      </w:r>
      <w:r w:rsidR="00420958">
        <w:rPr>
          <w:rFonts w:ascii="Arial" w:hAnsi="Arial" w:cs="Arial"/>
          <w:sz w:val="22"/>
          <w:szCs w:val="22"/>
        </w:rPr>
        <w:fldChar w:fldCharType="end"/>
      </w:r>
    </w:p>
    <w:p w14:paraId="3644FBA6" w14:textId="77777777" w:rsidR="006D0F5E" w:rsidRDefault="00A707E9" w:rsidP="00465BC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03657">
        <w:rPr>
          <w:rFonts w:ascii="Arial" w:hAnsi="Arial" w:cs="Arial"/>
          <w:sz w:val="22"/>
          <w:szCs w:val="22"/>
        </w:rPr>
        <w:t>Nos termos do art. 132.º do CPP foi informad</w:t>
      </w:r>
      <w:r>
        <w:rPr>
          <w:rFonts w:ascii="Arial" w:hAnsi="Arial" w:cs="Arial"/>
          <w:sz w:val="22"/>
          <w:szCs w:val="22"/>
        </w:rPr>
        <w:t>o/</w:t>
      </w:r>
      <w:r w:rsidRPr="00E03657">
        <w:rPr>
          <w:rFonts w:ascii="Arial" w:hAnsi="Arial" w:cs="Arial"/>
          <w:sz w:val="22"/>
          <w:szCs w:val="22"/>
        </w:rPr>
        <w:t xml:space="preserve">a que deve responder com verdade, salvo se alegar que das respostas resulta a sua responsabilização penal. </w:t>
      </w:r>
    </w:p>
    <w:p w14:paraId="0F76E806" w14:textId="77777777" w:rsidR="00A707E9" w:rsidRPr="006D0F5E" w:rsidRDefault="00A707E9" w:rsidP="00A707E9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sz w:val="6"/>
          <w:szCs w:val="6"/>
        </w:rPr>
      </w:pPr>
    </w:p>
    <w:p w14:paraId="5FAFE40D" w14:textId="77777777" w:rsidR="00465BCE" w:rsidRDefault="00465BCE" w:rsidP="00A707E9">
      <w:pPr>
        <w:spacing w:after="60" w:line="360" w:lineRule="auto"/>
        <w:rPr>
          <w:rFonts w:ascii="Arial" w:hAnsi="Arial" w:cs="Arial"/>
          <w:sz w:val="6"/>
          <w:szCs w:val="6"/>
        </w:rPr>
        <w:sectPr w:rsidR="00465BCE" w:rsidSect="00821F8F"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2268" w:right="1701" w:bottom="851" w:left="1701" w:header="2268" w:footer="567" w:gutter="0"/>
          <w:cols w:space="720"/>
          <w:titlePg/>
          <w:docGrid w:linePitch="360"/>
        </w:sectPr>
      </w:pPr>
    </w:p>
    <w:p w14:paraId="79CCB790" w14:textId="77777777" w:rsidR="00A707E9" w:rsidRPr="006D0F5E" w:rsidRDefault="00A707E9" w:rsidP="00A707E9">
      <w:pPr>
        <w:spacing w:after="60" w:line="360" w:lineRule="auto"/>
        <w:rPr>
          <w:rFonts w:ascii="Arial" w:hAnsi="Arial" w:cs="Arial"/>
          <w:sz w:val="6"/>
          <w:szCs w:val="6"/>
        </w:rPr>
      </w:pPr>
    </w:p>
    <w:p w14:paraId="3DAAFE48" w14:textId="77777777" w:rsidR="00A707E9" w:rsidRPr="002521F8" w:rsidRDefault="00A707E9" w:rsidP="00465BCE">
      <w:pPr>
        <w:spacing w:after="6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521F8">
        <w:rPr>
          <w:rFonts w:ascii="Arial" w:hAnsi="Arial" w:cs="Arial"/>
          <w:color w:val="000000" w:themeColor="text1"/>
          <w:sz w:val="22"/>
          <w:szCs w:val="22"/>
        </w:rPr>
        <w:t>Caso se considere lesado/a, deverá ser entregue Notificação de Lesado.</w:t>
      </w:r>
    </w:p>
    <w:p w14:paraId="63E9EA71" w14:textId="77777777" w:rsidR="00A707E9" w:rsidRPr="002521F8" w:rsidRDefault="00A707E9" w:rsidP="00465BCE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521F8">
        <w:rPr>
          <w:rFonts w:ascii="Arial" w:hAnsi="Arial" w:cs="Arial"/>
          <w:color w:val="000000" w:themeColor="text1"/>
          <w:sz w:val="22"/>
          <w:szCs w:val="22"/>
        </w:rPr>
        <w:t>Estando o presente inquérito sujeito a segredo de justiça, a testemunha foi advertida de que não pode divulgar a ocorrência do presente ato processual e dos seus termos, sob pena de responsabilização penal.</w:t>
      </w:r>
    </w:p>
    <w:p w14:paraId="1FD3EC89" w14:textId="77777777" w:rsidR="006D0F5E" w:rsidRPr="00AA0D0A" w:rsidRDefault="006D0F5E" w:rsidP="00AA0D0A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6"/>
          <w:szCs w:val="6"/>
        </w:rPr>
      </w:pPr>
    </w:p>
    <w:bookmarkEnd w:id="3"/>
    <w:p w14:paraId="2026046F" w14:textId="77777777" w:rsidR="006D0F5E" w:rsidRPr="00AA0D0A" w:rsidRDefault="006D0F5E" w:rsidP="00AA0D0A">
      <w:pPr>
        <w:spacing w:after="60" w:line="360" w:lineRule="auto"/>
        <w:jc w:val="both"/>
        <w:rPr>
          <w:rFonts w:ascii="Arial" w:hAnsi="Arial" w:cs="Arial"/>
          <w:color w:val="000000" w:themeColor="text1"/>
          <w:sz w:val="6"/>
          <w:szCs w:val="6"/>
        </w:rPr>
      </w:pPr>
    </w:p>
    <w:p w14:paraId="6D84E6CB" w14:textId="77777777" w:rsidR="00FE6B2E" w:rsidRDefault="00465BCE" w:rsidP="00AA0D0A">
      <w:pPr>
        <w:tabs>
          <w:tab w:val="right" w:leader="hyphen" w:pos="836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À matéria dos autos disse</w:t>
      </w:r>
      <w:r w:rsidR="006D0F5E" w:rsidRPr="00AA0D0A">
        <w:rPr>
          <w:rFonts w:ascii="Arial" w:hAnsi="Arial" w:cs="Arial"/>
          <w:bCs/>
          <w:color w:val="000000" w:themeColor="text1"/>
          <w:sz w:val="22"/>
          <w:szCs w:val="22"/>
        </w:rPr>
        <w:t>:</w:t>
      </w:r>
      <w:r w:rsidR="006D0F5E" w:rsidRPr="00AA0D0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E96FD19" w14:textId="77777777" w:rsidR="006D0F5E" w:rsidRPr="00AA0D0A" w:rsidRDefault="006D0F5E" w:rsidP="00AA0D0A">
      <w:pPr>
        <w:tabs>
          <w:tab w:val="right" w:leader="hyphen" w:pos="836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  <w:sectPr w:rsidR="006D0F5E" w:rsidRPr="00AA0D0A" w:rsidSect="00821F8F">
          <w:type w:val="continuous"/>
          <w:pgSz w:w="11906" w:h="16838" w:code="9"/>
          <w:pgMar w:top="2268" w:right="1701" w:bottom="851" w:left="1701" w:header="2268" w:footer="567" w:gutter="0"/>
          <w:cols w:space="720"/>
          <w:formProt w:val="0"/>
          <w:titlePg/>
          <w:docGrid w:linePitch="360"/>
        </w:sect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21786B98" w14:textId="77777777" w:rsidR="005F6108" w:rsidRDefault="005F6108" w:rsidP="00AA0D0A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--- Vem aos autos na qualidade de testemunha, </w:t>
      </w:r>
      <w:r w:rsidR="00264EF9">
        <w:rPr>
          <w:rFonts w:ascii="Arial" w:hAnsi="Arial" w:cs="Arial"/>
          <w:sz w:val="22"/>
          <w:szCs w:val="22"/>
        </w:rPr>
        <w:t xml:space="preserve">uma vez denunciante dos factos investigados. </w:t>
      </w:r>
      <w:r w:rsidR="00DD4796">
        <w:rPr>
          <w:rFonts w:ascii="Arial" w:hAnsi="Arial" w:cs="Arial"/>
          <w:color w:val="000000" w:themeColor="text1"/>
          <w:sz w:val="22"/>
          <w:szCs w:val="22"/>
        </w:rPr>
        <w:t>--</w:t>
      </w:r>
      <w:r w:rsidR="00264EF9">
        <w:rPr>
          <w:rFonts w:ascii="Arial" w:hAnsi="Arial" w:cs="Arial"/>
          <w:color w:val="000000" w:themeColor="text1"/>
          <w:sz w:val="22"/>
          <w:szCs w:val="22"/>
        </w:rPr>
        <w:t>-----------------------------------------------------------------------------------------------</w:t>
      </w:r>
    </w:p>
    <w:p w14:paraId="23C472F3" w14:textId="77777777" w:rsidR="00264EF9" w:rsidRPr="00097D2C" w:rsidRDefault="007042A4" w:rsidP="00264EF9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--- </w:t>
      </w:r>
      <w:r w:rsidR="00264EF9">
        <w:rPr>
          <w:rFonts w:ascii="Arial" w:hAnsi="Arial" w:cs="Arial"/>
          <w:sz w:val="22"/>
          <w:szCs w:val="22"/>
        </w:rPr>
        <w:t>Que confirma na íntegra e para</w:t>
      </w:r>
      <w:r w:rsidR="00264EF9" w:rsidRPr="003B1ACE">
        <w:rPr>
          <w:rFonts w:ascii="Arial" w:hAnsi="Arial" w:cs="Arial"/>
          <w:sz w:val="22"/>
          <w:szCs w:val="22"/>
        </w:rPr>
        <w:t xml:space="preserve"> os </w:t>
      </w:r>
      <w:r w:rsidR="00264EF9">
        <w:rPr>
          <w:rFonts w:ascii="Arial" w:hAnsi="Arial" w:cs="Arial"/>
          <w:sz w:val="22"/>
          <w:szCs w:val="22"/>
        </w:rPr>
        <w:t xml:space="preserve">devidos </w:t>
      </w:r>
      <w:r w:rsidR="00264EF9" w:rsidRPr="003B1ACE">
        <w:rPr>
          <w:rFonts w:ascii="Arial" w:hAnsi="Arial" w:cs="Arial"/>
          <w:sz w:val="22"/>
          <w:szCs w:val="22"/>
        </w:rPr>
        <w:t xml:space="preserve">efeitos legais </w:t>
      </w:r>
      <w:r w:rsidR="00264EF9">
        <w:rPr>
          <w:rFonts w:ascii="Arial" w:hAnsi="Arial" w:cs="Arial"/>
          <w:sz w:val="22"/>
          <w:szCs w:val="22"/>
        </w:rPr>
        <w:t xml:space="preserve">o teor da denúncia efetuada conforme fls. 2 e </w:t>
      </w:r>
      <w:r w:rsidR="00264EF9">
        <w:rPr>
          <w:rFonts w:ascii="Arial" w:hAnsi="Arial" w:cs="Arial"/>
          <w:i/>
          <w:sz w:val="22"/>
          <w:szCs w:val="22"/>
        </w:rPr>
        <w:t>ss.</w:t>
      </w:r>
      <w:r w:rsidR="00264EF9">
        <w:rPr>
          <w:rFonts w:ascii="Arial" w:hAnsi="Arial" w:cs="Arial"/>
          <w:sz w:val="22"/>
          <w:szCs w:val="22"/>
        </w:rPr>
        <w:t>, por corresponder</w:t>
      </w:r>
      <w:r w:rsidR="00264EF9" w:rsidRPr="003B1ACE">
        <w:rPr>
          <w:rFonts w:ascii="Arial" w:hAnsi="Arial" w:cs="Arial"/>
          <w:sz w:val="22"/>
          <w:szCs w:val="22"/>
        </w:rPr>
        <w:t xml:space="preserve"> à verdade</w:t>
      </w:r>
      <w:r w:rsidR="00264EF9">
        <w:rPr>
          <w:rFonts w:ascii="Arial" w:hAnsi="Arial" w:cs="Arial"/>
          <w:sz w:val="22"/>
          <w:szCs w:val="22"/>
        </w:rPr>
        <w:t>. -------------------------------------------------</w:t>
      </w:r>
    </w:p>
    <w:p w14:paraId="427A87C1" w14:textId="1B441789" w:rsidR="00567AE3" w:rsidRDefault="00264EF9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--- </w:t>
      </w:r>
      <w:r w:rsidR="00567AE3">
        <w:rPr>
          <w:rFonts w:ascii="Arial" w:hAnsi="Arial" w:cs="Arial"/>
          <w:sz w:val="22"/>
          <w:szCs w:val="22"/>
        </w:rPr>
        <w:t xml:space="preserve">O ora depoente, explica que tem recebido chamadas telefónicas a partir de números desconhecidos, em que o teor da conversa é invariavelmente alguém a questionar que tinha uma chamada do número do depoente, </w:t>
      </w:r>
      <w:r w:rsidR="002540F5">
        <w:rPr>
          <w:rFonts w:ascii="Arial" w:hAnsi="Arial" w:cs="Arial"/>
          <w:color w:val="000000" w:themeColor="text1"/>
          <w:sz w:val="22"/>
          <w:szCs w:val="22"/>
        </w:rPr>
        <w:t>938765432</w:t>
      </w:r>
      <w:r w:rsidR="00567AE3">
        <w:rPr>
          <w:rFonts w:ascii="Arial" w:hAnsi="Arial" w:cs="Arial"/>
          <w:sz w:val="22"/>
          <w:szCs w:val="22"/>
        </w:rPr>
        <w:t xml:space="preserve">, e que por esse motivo estão a retomar a chamada, visto afirmarem ter o seu número registado nas chamadas não atendidas. Deste modo, alega estar a ser vítima </w:t>
      </w:r>
      <w:r w:rsidR="009B2AD8">
        <w:rPr>
          <w:rFonts w:ascii="Arial" w:hAnsi="Arial" w:cs="Arial"/>
          <w:sz w:val="22"/>
          <w:szCs w:val="22"/>
        </w:rPr>
        <w:t xml:space="preserve">de </w:t>
      </w:r>
      <w:r w:rsidR="00567AE3">
        <w:rPr>
          <w:rFonts w:ascii="Arial" w:hAnsi="Arial" w:cs="Arial"/>
          <w:i/>
          <w:sz w:val="22"/>
          <w:szCs w:val="22"/>
        </w:rPr>
        <w:t>spoofing</w:t>
      </w:r>
      <w:r w:rsidR="00567AE3">
        <w:rPr>
          <w:rFonts w:ascii="Arial" w:hAnsi="Arial" w:cs="Arial"/>
          <w:sz w:val="22"/>
          <w:szCs w:val="22"/>
        </w:rPr>
        <w:tab/>
      </w:r>
    </w:p>
    <w:p w14:paraId="71B6C8C8" w14:textId="716D8D48" w:rsidR="00BC33CB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Quando perguntado pelo período temporal que estas chamadas telefónicas foram recebidas, o denunciante declara </w:t>
      </w:r>
      <w:r w:rsidR="009B2AD8">
        <w:rPr>
          <w:rFonts w:ascii="Arial" w:hAnsi="Arial" w:cs="Arial"/>
          <w:sz w:val="22"/>
          <w:szCs w:val="22"/>
        </w:rPr>
        <w:t>na data</w:t>
      </w:r>
      <w:r>
        <w:rPr>
          <w:rFonts w:ascii="Arial" w:hAnsi="Arial" w:cs="Arial"/>
          <w:sz w:val="22"/>
          <w:szCs w:val="22"/>
        </w:rPr>
        <w:t xml:space="preserve"> de 0</w:t>
      </w:r>
      <w:r w:rsidR="002540F5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de fevereiro de 2024, duas chamadas, uma delas às 15h17, alegadamente do contacto </w:t>
      </w:r>
      <w:r w:rsidR="002540F5">
        <w:rPr>
          <w:rFonts w:ascii="Arial" w:hAnsi="Arial" w:cs="Arial"/>
          <w:sz w:val="22"/>
          <w:szCs w:val="22"/>
        </w:rPr>
        <w:t>924567890</w:t>
      </w:r>
      <w:r>
        <w:rPr>
          <w:rFonts w:ascii="Arial" w:hAnsi="Arial" w:cs="Arial"/>
          <w:sz w:val="22"/>
          <w:szCs w:val="22"/>
        </w:rPr>
        <w:t xml:space="preserve">, e uma segunda chamada às 19h35 do contacto </w:t>
      </w:r>
      <w:r w:rsidR="002540F5">
        <w:rPr>
          <w:rFonts w:ascii="Arial" w:hAnsi="Arial" w:cs="Arial"/>
          <w:sz w:val="22"/>
          <w:szCs w:val="22"/>
        </w:rPr>
        <w:t>923873123</w:t>
      </w:r>
      <w:r w:rsidR="00BC33CB">
        <w:rPr>
          <w:rFonts w:ascii="Arial" w:hAnsi="Arial" w:cs="Arial"/>
          <w:sz w:val="22"/>
          <w:szCs w:val="22"/>
        </w:rPr>
        <w:t xml:space="preserve">. Nas </w:t>
      </w:r>
      <w:r w:rsidR="009B2AD8">
        <w:rPr>
          <w:rFonts w:ascii="Arial" w:hAnsi="Arial" w:cs="Arial"/>
          <w:sz w:val="22"/>
          <w:szCs w:val="22"/>
        </w:rPr>
        <w:t>suprarreferidas</w:t>
      </w:r>
      <w:r w:rsidR="00BC33CB">
        <w:rPr>
          <w:rFonts w:ascii="Arial" w:hAnsi="Arial" w:cs="Arial"/>
          <w:sz w:val="22"/>
          <w:szCs w:val="22"/>
        </w:rPr>
        <w:t xml:space="preserve"> chamadas, menciona que ao telemóvel </w:t>
      </w:r>
      <w:r w:rsidR="009B2AD8">
        <w:rPr>
          <w:rFonts w:ascii="Arial" w:hAnsi="Arial" w:cs="Arial"/>
          <w:sz w:val="22"/>
          <w:szCs w:val="22"/>
        </w:rPr>
        <w:t>explicaram</w:t>
      </w:r>
      <w:r w:rsidR="00BC33CB">
        <w:rPr>
          <w:rFonts w:ascii="Arial" w:hAnsi="Arial" w:cs="Arial"/>
          <w:sz w:val="22"/>
          <w:szCs w:val="22"/>
        </w:rPr>
        <w:t xml:space="preserve"> que estavam a devolver a chamada que o alegado teria feito,</w:t>
      </w:r>
      <w:r w:rsidR="009B2AD8">
        <w:rPr>
          <w:rFonts w:ascii="Arial" w:hAnsi="Arial" w:cs="Arial"/>
          <w:sz w:val="22"/>
          <w:szCs w:val="22"/>
        </w:rPr>
        <w:t xml:space="preserve"> em que este afirma</w:t>
      </w:r>
      <w:r w:rsidR="00BC33CB">
        <w:rPr>
          <w:rFonts w:ascii="Arial" w:hAnsi="Arial" w:cs="Arial"/>
          <w:sz w:val="22"/>
          <w:szCs w:val="22"/>
        </w:rPr>
        <w:t xml:space="preserve"> n</w:t>
      </w:r>
      <w:r w:rsidR="009B2AD8">
        <w:rPr>
          <w:rFonts w:ascii="Arial" w:hAnsi="Arial" w:cs="Arial"/>
          <w:sz w:val="22"/>
          <w:szCs w:val="22"/>
        </w:rPr>
        <w:t xml:space="preserve">ão ter </w:t>
      </w:r>
      <w:r w:rsidR="00BC33CB">
        <w:rPr>
          <w:rFonts w:ascii="Arial" w:hAnsi="Arial" w:cs="Arial"/>
          <w:sz w:val="22"/>
          <w:szCs w:val="22"/>
        </w:rPr>
        <w:t>efetuado chamadas nenhumas. ----------------------------------</w:t>
      </w:r>
      <w:r w:rsidR="009B2AD8">
        <w:rPr>
          <w:rFonts w:ascii="Arial" w:hAnsi="Arial" w:cs="Arial"/>
          <w:sz w:val="22"/>
          <w:szCs w:val="22"/>
        </w:rPr>
        <w:t>-------</w:t>
      </w:r>
    </w:p>
    <w:p w14:paraId="0C41A06A" w14:textId="20F3ED63" w:rsidR="00BC33CB" w:rsidRDefault="009B2AD8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--- Acrescenta que, n</w:t>
      </w:r>
      <w:r w:rsidR="00BC33CB">
        <w:rPr>
          <w:rFonts w:ascii="Arial" w:hAnsi="Arial" w:cs="Arial"/>
          <w:sz w:val="22"/>
          <w:szCs w:val="22"/>
        </w:rPr>
        <w:t>o dia 1</w:t>
      </w:r>
      <w:r w:rsidR="002540F5">
        <w:rPr>
          <w:rFonts w:ascii="Arial" w:hAnsi="Arial" w:cs="Arial"/>
          <w:sz w:val="22"/>
          <w:szCs w:val="22"/>
        </w:rPr>
        <w:t>2</w:t>
      </w:r>
      <w:r w:rsidR="00BC33CB">
        <w:rPr>
          <w:rFonts w:ascii="Arial" w:hAnsi="Arial" w:cs="Arial"/>
          <w:sz w:val="22"/>
          <w:szCs w:val="22"/>
        </w:rPr>
        <w:t xml:space="preserve"> de fevereiro de 2024, às 12h58,</w:t>
      </w:r>
      <w:r>
        <w:rPr>
          <w:rFonts w:ascii="Arial" w:hAnsi="Arial" w:cs="Arial"/>
          <w:sz w:val="22"/>
          <w:szCs w:val="22"/>
        </w:rPr>
        <w:t xml:space="preserve"> recebeu</w:t>
      </w:r>
      <w:r w:rsidR="00BC33CB">
        <w:rPr>
          <w:rFonts w:ascii="Arial" w:hAnsi="Arial" w:cs="Arial"/>
          <w:sz w:val="22"/>
          <w:szCs w:val="22"/>
        </w:rPr>
        <w:t xml:space="preserve"> outra chamada, em que o contacto </w:t>
      </w:r>
      <w:r w:rsidR="002540F5">
        <w:rPr>
          <w:rFonts w:ascii="Arial" w:hAnsi="Arial" w:cs="Arial"/>
          <w:sz w:val="22"/>
          <w:szCs w:val="22"/>
        </w:rPr>
        <w:t>915654234</w:t>
      </w:r>
      <w:r w:rsidR="00BC33C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explicou</w:t>
      </w:r>
      <w:r w:rsidR="00BC33CB">
        <w:rPr>
          <w:rFonts w:ascii="Arial" w:hAnsi="Arial" w:cs="Arial"/>
          <w:sz w:val="22"/>
          <w:szCs w:val="22"/>
        </w:rPr>
        <w:t xml:space="preserve"> que a </w:t>
      </w:r>
      <w:r>
        <w:rPr>
          <w:rFonts w:ascii="Arial" w:hAnsi="Arial" w:cs="Arial"/>
          <w:sz w:val="22"/>
          <w:szCs w:val="22"/>
        </w:rPr>
        <w:t xml:space="preserve">sua </w:t>
      </w:r>
      <w:r w:rsidR="00BC33CB">
        <w:rPr>
          <w:rFonts w:ascii="Arial" w:hAnsi="Arial" w:cs="Arial"/>
          <w:sz w:val="22"/>
          <w:szCs w:val="22"/>
        </w:rPr>
        <w:t>sogra teria recebido um contacto de um s</w:t>
      </w:r>
      <w:r>
        <w:rPr>
          <w:rFonts w:ascii="Arial" w:hAnsi="Arial" w:cs="Arial"/>
          <w:sz w:val="22"/>
          <w:szCs w:val="22"/>
        </w:rPr>
        <w:t xml:space="preserve">uposto problema numa encomenda, em que, quem teria contactado seria o número do aqui depoente, </w:t>
      </w:r>
      <w:r w:rsidR="002540F5">
        <w:rPr>
          <w:rFonts w:ascii="Arial" w:hAnsi="Arial" w:cs="Arial"/>
          <w:color w:val="000000" w:themeColor="text1"/>
          <w:sz w:val="22"/>
          <w:szCs w:val="22"/>
        </w:rPr>
        <w:t>938765432</w:t>
      </w:r>
      <w:r>
        <w:rPr>
          <w:rFonts w:ascii="Arial" w:hAnsi="Arial" w:cs="Arial"/>
          <w:sz w:val="22"/>
          <w:szCs w:val="22"/>
        </w:rPr>
        <w:t>.</w:t>
      </w:r>
      <w:r w:rsidR="00BC33CB">
        <w:rPr>
          <w:rFonts w:ascii="Arial" w:hAnsi="Arial" w:cs="Arial"/>
          <w:sz w:val="22"/>
          <w:szCs w:val="22"/>
        </w:rPr>
        <w:t xml:space="preserve"> Como resposta, o lesado, afirmando que já seria a terceira vez que isto aconteceria, mencionou que seria uma chamada indevida, que </w:t>
      </w:r>
      <w:r>
        <w:rPr>
          <w:rFonts w:ascii="Arial" w:hAnsi="Arial" w:cs="Arial"/>
          <w:sz w:val="22"/>
          <w:szCs w:val="22"/>
        </w:rPr>
        <w:t xml:space="preserve">não </w:t>
      </w:r>
      <w:r w:rsidR="00BC33CB">
        <w:rPr>
          <w:rFonts w:ascii="Arial" w:hAnsi="Arial" w:cs="Arial"/>
          <w:sz w:val="22"/>
          <w:szCs w:val="22"/>
        </w:rPr>
        <w:t xml:space="preserve">seria o mesmo que a teria feito e, ainda, </w:t>
      </w:r>
      <w:r>
        <w:rPr>
          <w:rFonts w:ascii="Arial" w:hAnsi="Arial" w:cs="Arial"/>
          <w:sz w:val="22"/>
          <w:szCs w:val="22"/>
        </w:rPr>
        <w:t xml:space="preserve">questionou </w:t>
      </w:r>
      <w:r w:rsidR="00BC33CB">
        <w:rPr>
          <w:rFonts w:ascii="Arial" w:hAnsi="Arial" w:cs="Arial"/>
          <w:sz w:val="22"/>
          <w:szCs w:val="22"/>
        </w:rPr>
        <w:t>se teriam fornecido alguns dados, ao qual, os mesmos confirmaram que</w:t>
      </w:r>
      <w:r w:rsidR="00ED733F">
        <w:rPr>
          <w:rFonts w:ascii="Arial" w:hAnsi="Arial" w:cs="Arial"/>
          <w:sz w:val="22"/>
          <w:szCs w:val="22"/>
        </w:rPr>
        <w:t>, apesar das tentativas de recolher dados,</w:t>
      </w:r>
      <w:r w:rsidR="00BC33CB">
        <w:rPr>
          <w:rFonts w:ascii="Arial" w:hAnsi="Arial" w:cs="Arial"/>
          <w:sz w:val="22"/>
          <w:szCs w:val="22"/>
        </w:rPr>
        <w:t xml:space="preserve"> não teriam fornecido nenhuma informação. ---</w:t>
      </w:r>
      <w:r>
        <w:rPr>
          <w:rFonts w:ascii="Arial" w:hAnsi="Arial" w:cs="Arial"/>
          <w:sz w:val="22"/>
          <w:szCs w:val="22"/>
        </w:rPr>
        <w:t>-------------------------------------------------------------</w:t>
      </w:r>
    </w:p>
    <w:p w14:paraId="4CB3AA72" w14:textId="1A31413C" w:rsidR="00567AE3" w:rsidRDefault="00BC33CB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 sequência dos factos, o lesado ligou</w:t>
      </w:r>
      <w:r w:rsidR="009B2AD8">
        <w:rPr>
          <w:rFonts w:ascii="Arial" w:hAnsi="Arial" w:cs="Arial"/>
          <w:sz w:val="22"/>
          <w:szCs w:val="22"/>
        </w:rPr>
        <w:t xml:space="preserve"> para o supramencionado </w:t>
      </w:r>
      <w:r w:rsidR="002540F5">
        <w:rPr>
          <w:rFonts w:ascii="Arial" w:hAnsi="Arial" w:cs="Arial"/>
          <w:sz w:val="22"/>
          <w:szCs w:val="22"/>
        </w:rPr>
        <w:t>915654234</w:t>
      </w:r>
      <w:r>
        <w:rPr>
          <w:rFonts w:ascii="Arial" w:hAnsi="Arial" w:cs="Arial"/>
          <w:sz w:val="22"/>
          <w:szCs w:val="22"/>
        </w:rPr>
        <w:t>, a solicitar a estes se poderiam enviar registos, ou um “</w:t>
      </w:r>
      <w:r w:rsidRPr="00BB10CF">
        <w:rPr>
          <w:rFonts w:ascii="Arial" w:hAnsi="Arial" w:cs="Arial"/>
          <w:i/>
          <w:sz w:val="22"/>
          <w:szCs w:val="22"/>
        </w:rPr>
        <w:t>print</w:t>
      </w:r>
      <w:r w:rsidR="00BB10CF">
        <w:rPr>
          <w:rFonts w:ascii="Arial" w:hAnsi="Arial" w:cs="Arial"/>
          <w:sz w:val="22"/>
          <w:szCs w:val="22"/>
        </w:rPr>
        <w:t xml:space="preserve">” </w:t>
      </w:r>
      <w:r w:rsidRPr="00BB10CF">
        <w:rPr>
          <w:rFonts w:ascii="Arial" w:hAnsi="Arial" w:cs="Arial"/>
          <w:sz w:val="22"/>
          <w:szCs w:val="22"/>
        </w:rPr>
        <w:t>que</w:t>
      </w:r>
      <w:r>
        <w:rPr>
          <w:rFonts w:ascii="Arial" w:hAnsi="Arial" w:cs="Arial"/>
          <w:sz w:val="22"/>
          <w:szCs w:val="22"/>
        </w:rPr>
        <w:t xml:space="preserve"> comprovasse que teriam recebido uma chamada do aqui depoente, no qual não </w:t>
      </w:r>
      <w:r w:rsidR="009B2AD8">
        <w:rPr>
          <w:rFonts w:ascii="Arial" w:hAnsi="Arial" w:cs="Arial"/>
          <w:sz w:val="22"/>
          <w:szCs w:val="22"/>
        </w:rPr>
        <w:t>ob</w:t>
      </w:r>
      <w:r>
        <w:rPr>
          <w:rFonts w:ascii="Arial" w:hAnsi="Arial" w:cs="Arial"/>
          <w:sz w:val="22"/>
          <w:szCs w:val="22"/>
        </w:rPr>
        <w:t>teve resposta.  ---</w:t>
      </w:r>
      <w:r w:rsidR="009B2AD8">
        <w:rPr>
          <w:rFonts w:ascii="Arial" w:hAnsi="Arial" w:cs="Arial"/>
          <w:sz w:val="22"/>
          <w:szCs w:val="22"/>
        </w:rPr>
        <w:t>----------------------------</w:t>
      </w:r>
    </w:p>
    <w:p w14:paraId="239EAA23" w14:textId="77777777" w:rsidR="00567AE3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E0285B">
        <w:rPr>
          <w:rFonts w:ascii="Arial" w:hAnsi="Arial" w:cs="Arial"/>
          <w:sz w:val="22"/>
          <w:szCs w:val="22"/>
        </w:rPr>
        <w:t>Após o sucedido</w:t>
      </w:r>
      <w:r>
        <w:rPr>
          <w:rFonts w:ascii="Arial" w:hAnsi="Arial" w:cs="Arial"/>
          <w:sz w:val="22"/>
          <w:szCs w:val="22"/>
        </w:rPr>
        <w:t xml:space="preserve">, o depoente reportou-os junto da sua operadora móvel </w:t>
      </w:r>
      <w:r w:rsidR="00BC33CB">
        <w:rPr>
          <w:rFonts w:ascii="Arial" w:hAnsi="Arial" w:cs="Arial"/>
          <w:i/>
          <w:sz w:val="22"/>
          <w:szCs w:val="22"/>
        </w:rPr>
        <w:t>Altice</w:t>
      </w:r>
      <w:r>
        <w:rPr>
          <w:rFonts w:ascii="Arial" w:hAnsi="Arial" w:cs="Arial"/>
          <w:sz w:val="22"/>
          <w:szCs w:val="22"/>
        </w:rPr>
        <w:t>, tendo como resposta que não foram detetadas quaisquer incoerências pelos departamentos responsáveis e que para efetuar uma participação ju</w:t>
      </w:r>
      <w:r w:rsidR="00BC33CB">
        <w:rPr>
          <w:rFonts w:ascii="Arial" w:hAnsi="Arial" w:cs="Arial"/>
          <w:sz w:val="22"/>
          <w:szCs w:val="22"/>
        </w:rPr>
        <w:t>nto das autoridades competentes.</w:t>
      </w:r>
      <w:r>
        <w:rPr>
          <w:rFonts w:ascii="Arial" w:hAnsi="Arial" w:cs="Arial"/>
          <w:sz w:val="22"/>
          <w:szCs w:val="22"/>
        </w:rPr>
        <w:tab/>
      </w:r>
    </w:p>
    <w:p w14:paraId="18F1C893" w14:textId="77777777" w:rsidR="00567AE3" w:rsidRDefault="00567AE3" w:rsidP="00863347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Em consequência, o depoente forneceu a esta Polícia a </w:t>
      </w:r>
      <w:r w:rsidR="00863347">
        <w:rPr>
          <w:rFonts w:ascii="Arial" w:hAnsi="Arial" w:cs="Arial"/>
          <w:sz w:val="22"/>
          <w:szCs w:val="22"/>
        </w:rPr>
        <w:t xml:space="preserve">troca e-mails com o Gestor de contrato da Altice, com a Fidelidade, empresa em que o aqui </w:t>
      </w:r>
      <w:r w:rsidR="009B2AD8">
        <w:rPr>
          <w:rFonts w:ascii="Arial" w:hAnsi="Arial" w:cs="Arial"/>
          <w:sz w:val="22"/>
          <w:szCs w:val="22"/>
        </w:rPr>
        <w:t>declarante</w:t>
      </w:r>
      <w:r w:rsidR="00863347">
        <w:rPr>
          <w:rFonts w:ascii="Arial" w:hAnsi="Arial" w:cs="Arial"/>
          <w:sz w:val="22"/>
          <w:szCs w:val="22"/>
        </w:rPr>
        <w:t xml:space="preserve"> se encontra a prestar funções.</w:t>
      </w:r>
      <w:r w:rsidR="00ED733F">
        <w:rPr>
          <w:rFonts w:ascii="Arial" w:hAnsi="Arial" w:cs="Arial"/>
          <w:sz w:val="22"/>
          <w:szCs w:val="22"/>
        </w:rPr>
        <w:t xml:space="preserve"> --</w:t>
      </w:r>
      <w:r w:rsidR="009B2AD8">
        <w:rPr>
          <w:rFonts w:ascii="Arial" w:hAnsi="Arial" w:cs="Arial"/>
          <w:sz w:val="22"/>
          <w:szCs w:val="22"/>
        </w:rPr>
        <w:t>-----------------------------------------------------------------------------------------</w:t>
      </w:r>
    </w:p>
    <w:p w14:paraId="0EA86A4D" w14:textId="77777777" w:rsidR="00567AE3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ab/>
        <w:t xml:space="preserve">Mais </w:t>
      </w:r>
      <w:r w:rsidRPr="00EF21FA">
        <w:rPr>
          <w:rFonts w:ascii="Arial" w:hAnsi="Arial" w:cs="Arial"/>
          <w:sz w:val="22"/>
          <w:szCs w:val="22"/>
        </w:rPr>
        <w:t>declara que deseja procedimento criminal contra o(s) denunciado(s) ou contra qualquer outro agente dos factos e crime(s) denunciado(s).</w:t>
      </w:r>
      <w:r>
        <w:rPr>
          <w:rFonts w:ascii="Arial" w:hAnsi="Arial" w:cs="Arial"/>
          <w:sz w:val="22"/>
          <w:szCs w:val="22"/>
        </w:rPr>
        <w:tab/>
      </w:r>
    </w:p>
    <w:p w14:paraId="6E02B69B" w14:textId="77777777" w:rsidR="00567AE3" w:rsidRDefault="00567AE3" w:rsidP="00567AE3">
      <w:pPr>
        <w:tabs>
          <w:tab w:val="left" w:leader="hyphen" w:pos="284"/>
          <w:tab w:val="right" w:leader="hyphen" w:pos="850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Nada mais tem a acrescentar com relevância para os presentes autos.</w:t>
      </w:r>
      <w:r>
        <w:rPr>
          <w:rFonts w:ascii="Arial" w:hAnsi="Arial" w:cs="Arial"/>
          <w:sz w:val="22"/>
          <w:szCs w:val="22"/>
        </w:rPr>
        <w:tab/>
      </w:r>
    </w:p>
    <w:p w14:paraId="79243FB5" w14:textId="77777777" w:rsidR="00567AE3" w:rsidRPr="00E850F0" w:rsidRDefault="00567AE3" w:rsidP="00567AE3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2"/>
          <w:szCs w:val="2"/>
        </w:rPr>
      </w:pPr>
    </w:p>
    <w:p w14:paraId="7EACF611" w14:textId="77777777" w:rsidR="00567AE3" w:rsidRPr="00AA0D0A" w:rsidRDefault="00567AE3" w:rsidP="00567AE3">
      <w:pPr>
        <w:spacing w:line="360" w:lineRule="auto"/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14:paraId="4C68D8FF" w14:textId="77777777" w:rsidR="00567AE3" w:rsidRPr="00AA0D0A" w:rsidRDefault="00567AE3" w:rsidP="00567AE3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A diligência foi concluída às </w:t>
      </w:r>
      <w:r w:rsidR="009B2AD8">
        <w:rPr>
          <w:rFonts w:ascii="Arial" w:hAnsi="Arial" w:cs="Arial"/>
          <w:color w:val="000000" w:themeColor="text1"/>
        </w:rPr>
        <w:t>15h45</w:t>
      </w: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 horas. </w:t>
      </w:r>
    </w:p>
    <w:p w14:paraId="6D597AFC" w14:textId="77777777" w:rsidR="00567AE3" w:rsidRPr="00AA0D0A" w:rsidRDefault="00567AE3" w:rsidP="00567AE3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Cs/>
          <w:color w:val="000000" w:themeColor="text1"/>
          <w:sz w:val="6"/>
          <w:szCs w:val="6"/>
        </w:rPr>
      </w:pPr>
    </w:p>
    <w:p w14:paraId="1CD01946" w14:textId="77777777" w:rsidR="00567AE3" w:rsidRPr="00AA0D0A" w:rsidRDefault="00567AE3" w:rsidP="00567AE3">
      <w:pPr>
        <w:spacing w:line="360" w:lineRule="auto"/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14:paraId="76665257" w14:textId="77777777" w:rsidR="00567AE3" w:rsidRPr="00AA0D0A" w:rsidRDefault="00567AE3" w:rsidP="00567AE3">
      <w:pPr>
        <w:tabs>
          <w:tab w:val="right" w:leader="hyphen" w:pos="8504"/>
        </w:tabs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E mais não disse. Lido o auto o achou conforme, ratifica e vai assinar. </w:t>
      </w:r>
      <w:r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4E71D17C" w14:textId="77777777" w:rsidR="00E850F0" w:rsidRPr="00F666B9" w:rsidRDefault="00E850F0" w:rsidP="00567AE3">
      <w:pPr>
        <w:spacing w:line="360" w:lineRule="auto"/>
        <w:jc w:val="both"/>
        <w:rPr>
          <w:rFonts w:ascii="Arial" w:hAnsi="Arial" w:cs="Arial"/>
          <w:sz w:val="4"/>
          <w:szCs w:val="4"/>
        </w:rPr>
      </w:pPr>
    </w:p>
    <w:p w14:paraId="7F7E61E0" w14:textId="77777777" w:rsidR="00E850F0" w:rsidRPr="00F666B9" w:rsidRDefault="00E850F0" w:rsidP="00E850F0">
      <w:pPr>
        <w:pStyle w:val="Heading4"/>
        <w:suppressLineNumbers/>
        <w:rPr>
          <w:rFonts w:ascii="Arial" w:hAnsi="Arial" w:cs="Arial"/>
          <w:sz w:val="4"/>
          <w:szCs w:val="4"/>
        </w:rPr>
        <w:sectPr w:rsidR="00E850F0" w:rsidRPr="00F666B9" w:rsidSect="00CD3E6D">
          <w:headerReference w:type="default" r:id="rId12"/>
          <w:type w:val="continuous"/>
          <w:pgSz w:w="11906" w:h="16838" w:code="9"/>
          <w:pgMar w:top="2268" w:right="1701" w:bottom="851" w:left="1701" w:header="2268" w:footer="567" w:gutter="0"/>
          <w:lnNumType w:countBy="1" w:restart="newSection"/>
          <w:cols w:space="720"/>
          <w:formProt w:val="0"/>
          <w:docGrid w:linePitch="326"/>
        </w:sectPr>
      </w:pPr>
    </w:p>
    <w:p w14:paraId="2E7DDACB" w14:textId="77777777" w:rsidR="006D0F5E" w:rsidRPr="00AA0D0A" w:rsidRDefault="006D0F5E" w:rsidP="00AA0D0A">
      <w:pPr>
        <w:tabs>
          <w:tab w:val="right" w:leader="underscore" w:pos="8504"/>
        </w:tabs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O/A Declarante </w:t>
      </w:r>
      <w:r w:rsidR="00AA0D0A"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2D3F605C" w14:textId="77777777" w:rsidR="006D0F5E" w:rsidRPr="00AA0D0A" w:rsidRDefault="006D0F5E" w:rsidP="00AA0D0A">
      <w:pPr>
        <w:pBdr>
          <w:bottom w:val="single" w:sz="6" w:space="1" w:color="auto"/>
        </w:pBdr>
        <w:jc w:val="both"/>
        <w:rPr>
          <w:rFonts w:ascii="Arial" w:hAnsi="Arial" w:cs="Arial"/>
          <w:bCs/>
          <w:color w:val="000000" w:themeColor="text1"/>
          <w:sz w:val="12"/>
          <w:szCs w:val="12"/>
        </w:rPr>
      </w:pPr>
    </w:p>
    <w:p w14:paraId="73606F41" w14:textId="77777777" w:rsidR="00AA0D0A" w:rsidRPr="00AA0D0A" w:rsidRDefault="00AA0D0A" w:rsidP="00AA0D0A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14:paraId="5598F58A" w14:textId="77777777" w:rsidR="006D0F5E" w:rsidRPr="00AA0D0A" w:rsidRDefault="006D0F5E" w:rsidP="00821F8F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Para constar se lavrou o presente auto, que vai ser devidamente assinado pelos restantes intervenientes: </w:t>
      </w:r>
    </w:p>
    <w:p w14:paraId="6810A2BF" w14:textId="77777777" w:rsidR="00465BCE" w:rsidRDefault="006D0F5E" w:rsidP="002521F8">
      <w:pPr>
        <w:tabs>
          <w:tab w:val="right" w:leader="underscore" w:pos="8504"/>
        </w:tabs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0D0A">
        <w:rPr>
          <w:rFonts w:ascii="Arial" w:hAnsi="Arial" w:cs="Arial"/>
          <w:color w:val="000000" w:themeColor="text1"/>
          <w:sz w:val="22"/>
          <w:szCs w:val="22"/>
        </w:rPr>
        <w:t xml:space="preserve">O/A Inspetor/a </w:t>
      </w:r>
      <w:r w:rsidR="00AA0D0A" w:rsidRPr="00AA0D0A">
        <w:rPr>
          <w:rFonts w:ascii="Arial" w:hAnsi="Arial" w:cs="Arial"/>
          <w:color w:val="000000" w:themeColor="text1"/>
          <w:sz w:val="22"/>
          <w:szCs w:val="22"/>
        </w:rPr>
        <w:tab/>
      </w:r>
    </w:p>
    <w:sectPr w:rsidR="00465BCE" w:rsidSect="00821F8F">
      <w:headerReference w:type="first" r:id="rId13"/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2FD81" w14:textId="77777777" w:rsidR="00B37BDF" w:rsidRDefault="00B37BDF" w:rsidP="00D75EFA">
      <w:r>
        <w:separator/>
      </w:r>
    </w:p>
  </w:endnote>
  <w:endnote w:type="continuationSeparator" w:id="0">
    <w:p w14:paraId="49846682" w14:textId="77777777" w:rsidR="00B37BDF" w:rsidRDefault="00B37BDF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4293" w14:textId="77777777" w:rsidR="00CD3E6D" w:rsidRPr="00D75EFA" w:rsidRDefault="00CD3E6D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BB10CF">
      <w:rPr>
        <w:rFonts w:ascii="Arial" w:eastAsiaTheme="majorEastAsia" w:hAnsi="Arial" w:cs="Arial"/>
        <w:noProof/>
        <w:sz w:val="16"/>
        <w:szCs w:val="16"/>
      </w:rPr>
      <w:t>3</w:t>
    </w:r>
    <w:r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BB10CF" w:rsidRPr="00BB10CF">
        <w:rPr>
          <w:rFonts w:ascii="Arial" w:eastAsiaTheme="majorEastAsia" w:hAnsi="Arial" w:cs="Arial"/>
          <w:noProof/>
          <w:sz w:val="16"/>
          <w:szCs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B396" w14:textId="77777777" w:rsidR="00CD3E6D" w:rsidRPr="00D75EFA" w:rsidRDefault="00CD3E6D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BB10CF">
      <w:rPr>
        <w:rFonts w:ascii="Arial" w:eastAsiaTheme="majorEastAsia" w:hAnsi="Arial" w:cs="Arial"/>
        <w:noProof/>
        <w:sz w:val="16"/>
        <w:szCs w:val="16"/>
      </w:rPr>
      <w:t>1</w:t>
    </w:r>
    <w:r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BB10CF" w:rsidRPr="00BB10CF">
        <w:rPr>
          <w:rFonts w:ascii="Arial" w:eastAsiaTheme="majorEastAsia" w:hAnsi="Arial" w:cs="Arial"/>
          <w:noProof/>
          <w:sz w:val="16"/>
          <w:szCs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B715" w14:textId="77777777" w:rsidR="00B37BDF" w:rsidRDefault="00B37BDF" w:rsidP="00D75EFA">
      <w:r>
        <w:separator/>
      </w:r>
    </w:p>
  </w:footnote>
  <w:footnote w:type="continuationSeparator" w:id="0">
    <w:p w14:paraId="30EC2DEC" w14:textId="77777777" w:rsidR="00B37BDF" w:rsidRDefault="00B37BDF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B2BD" w14:textId="77777777" w:rsidR="00CD3E6D" w:rsidRDefault="00CD3E6D" w:rsidP="00C408B7">
    <w:pPr>
      <w:framePr w:w="5326" w:h="1951" w:hRule="exact" w:wrap="around" w:vAnchor="page" w:hAnchor="page" w:x="330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bookmarkStart w:id="4" w:name="_MON_1545822616"/>
    <w:bookmarkEnd w:id="4"/>
    <w:r w:rsidR="00B37BDF">
      <w:rPr>
        <w:noProof/>
      </w:rPr>
      <w:object w:dxaOrig="1022" w:dyaOrig="840" w14:anchorId="776595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8" DrawAspect="Content" ObjectID="_1808730238" r:id="rId2"/>
      </w:object>
    </w:r>
    <w:r>
      <w:rPr>
        <w:position w:val="24"/>
        <w:sz w:val="18"/>
        <w:szCs w:val="18"/>
      </w:rPr>
      <w:t>R.</w:t>
    </w:r>
  </w:p>
  <w:p w14:paraId="177DE9AF" w14:textId="77777777" w:rsidR="00CD3E6D" w:rsidRDefault="00CD3E6D" w:rsidP="00C408B7">
    <w:pPr>
      <w:framePr w:w="5326" w:h="1951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547A9D23" w14:textId="77777777" w:rsidR="00CD3E6D" w:rsidRPr="002B3864" w:rsidRDefault="00CD3E6D" w:rsidP="00C408B7">
    <w:pPr>
      <w:framePr w:w="5326" w:h="1951" w:hRule="exact" w:wrap="around" w:vAnchor="page" w:hAnchor="page" w:x="3301" w:y="376"/>
      <w:jc w:val="center"/>
      <w:rPr>
        <w:sz w:val="14"/>
        <w:szCs w:val="16"/>
      </w:rPr>
    </w:pPr>
  </w:p>
  <w:p w14:paraId="7EEB3B40" w14:textId="77777777" w:rsidR="00CD3E6D" w:rsidRDefault="00CD3E6D" w:rsidP="00C408B7">
    <w:pPr>
      <w:framePr w:w="5326" w:h="1951" w:hRule="exact" w:wrap="around" w:vAnchor="page" w:hAnchor="page" w:x="330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214D09E7" w14:textId="77777777" w:rsidR="00CD3E6D" w:rsidRPr="002B3864" w:rsidRDefault="00CD3E6D" w:rsidP="00C408B7">
    <w:pPr>
      <w:framePr w:w="5326" w:h="1951" w:hRule="exact" w:wrap="around" w:vAnchor="page" w:hAnchor="page" w:x="3301" w:y="376"/>
      <w:jc w:val="center"/>
      <w:rPr>
        <w:rFonts w:ascii="Arial" w:hAnsi="Arial" w:cs="Arial"/>
        <w:sz w:val="14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53551374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23819BF1" w14:textId="77777777" w:rsidR="00CD3E6D" w:rsidRPr="009C4FDE" w:rsidRDefault="00CD3E6D" w:rsidP="00C408B7">
        <w:pPr>
          <w:framePr w:w="5326" w:h="1951" w:hRule="exact" w:wrap="around" w:vAnchor="page" w:hAnchor="page" w:x="3301" w:y="376"/>
          <w:spacing w:line="360" w:lineRule="auto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3E4828CB" w14:textId="77777777" w:rsidR="00CD3E6D" w:rsidRDefault="00CD3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AB00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B37BDF">
      <w:rPr>
        <w:noProof/>
      </w:rPr>
      <w:object w:dxaOrig="840" w:dyaOrig="660" w14:anchorId="339D96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alt="" style="width:42pt;height:33pt;mso-width-percent:0;mso-height-percent:0;mso-width-percent:0;mso-height-percent:0">
          <v:imagedata r:id="rId1" o:title=""/>
        </v:shape>
        <o:OLEObject Type="Embed" ProgID="Word.Picture.8" ShapeID="_x0000_i1027" DrawAspect="Content" ObjectID="_1808730239" r:id="rId2"/>
      </w:object>
    </w:r>
    <w:r>
      <w:rPr>
        <w:position w:val="24"/>
        <w:sz w:val="18"/>
        <w:szCs w:val="18"/>
      </w:rPr>
      <w:t>R.</w:t>
    </w:r>
  </w:p>
  <w:p w14:paraId="2866FEFC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1250D72D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sz w:val="16"/>
        <w:szCs w:val="16"/>
      </w:rPr>
    </w:pPr>
  </w:p>
  <w:p w14:paraId="425B93B8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4E3EC06D" w14:textId="77777777" w:rsidR="00CD3E6D" w:rsidRDefault="00CD3E6D" w:rsidP="00D56D21">
    <w:pPr>
      <w:framePr w:w="5326" w:h="1809" w:hRule="exact" w:wrap="around" w:vAnchor="page" w:hAnchor="page" w:x="3301" w:y="376"/>
      <w:jc w:val="center"/>
      <w:rPr>
        <w:rFonts w:ascii="Arial" w:hAnsi="Arial" w:cs="Arial"/>
        <w:sz w:val="16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53551498"/>
      <w:placeholder>
        <w:docPart w:val="490FB78FB11049659B4C996B9337F1BE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868F37B" w14:textId="77777777" w:rsidR="00CD3E6D" w:rsidRPr="009C4FDE" w:rsidRDefault="00CD3E6D" w:rsidP="00D56D21">
        <w:pPr>
          <w:framePr w:w="5326" w:h="1809" w:hRule="exact" w:wrap="around" w:vAnchor="page" w:hAnchor="page" w:x="3301" w:y="376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4D51A660" w14:textId="77777777" w:rsidR="00CD3E6D" w:rsidRDefault="00CD3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53BC" w14:textId="77777777" w:rsidR="00CD3E6D" w:rsidRDefault="00CD3E6D" w:rsidP="00465BCE">
    <w:pPr>
      <w:framePr w:w="5461" w:h="1741" w:hRule="exact" w:wrap="around" w:vAnchor="page" w:hAnchor="page" w:x="3241" w:y="376"/>
      <w:spacing w:line="276" w:lineRule="auto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B37BDF">
      <w:rPr>
        <w:noProof/>
      </w:rPr>
      <w:object w:dxaOrig="840" w:dyaOrig="660" w14:anchorId="56A942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>
          <v:imagedata r:id="rId1" o:title=""/>
        </v:shape>
        <o:OLEObject Type="Embed" ProgID="Word.Picture.8" ShapeID="_x0000_i1026" DrawAspect="Content" ObjectID="_1808730240" r:id="rId2"/>
      </w:object>
    </w:r>
    <w:r>
      <w:rPr>
        <w:position w:val="24"/>
        <w:sz w:val="18"/>
        <w:szCs w:val="18"/>
      </w:rPr>
      <w:t>R.</w:t>
    </w:r>
  </w:p>
  <w:p w14:paraId="12434710" w14:textId="77777777" w:rsidR="00CD3E6D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MINISTÉRIO DA JUSTIÇA</w:t>
    </w:r>
  </w:p>
  <w:p w14:paraId="3A09FCA4" w14:textId="77777777" w:rsidR="00CD3E6D" w:rsidRPr="004C0150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16"/>
        <w:szCs w:val="16"/>
      </w:rPr>
    </w:pPr>
  </w:p>
  <w:p w14:paraId="2C2DF286" w14:textId="77777777" w:rsidR="00CD3E6D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79BDDB70" w14:textId="77777777" w:rsidR="00CD3E6D" w:rsidRDefault="00CD3E6D" w:rsidP="00465BCE">
    <w:pPr>
      <w:framePr w:w="5461" w:h="1741" w:hRule="exact" w:wrap="around" w:vAnchor="page" w:hAnchor="page" w:x="3241" w:y="376"/>
      <w:jc w:val="center"/>
      <w:rPr>
        <w:rFonts w:ascii="Arial" w:hAnsi="Arial" w:cs="Arial"/>
        <w:sz w:val="16"/>
        <w:szCs w:val="16"/>
      </w:rPr>
    </w:pPr>
  </w:p>
  <w:p w14:paraId="039852F3" w14:textId="77777777" w:rsidR="00CD3E6D" w:rsidRPr="000F7B42" w:rsidRDefault="00CD3E6D" w:rsidP="00465BCE">
    <w:pPr>
      <w:framePr w:w="5461" w:h="1741" w:hRule="exact" w:wrap="around" w:vAnchor="page" w:hAnchor="page" w:x="3241" w:y="376"/>
      <w:spacing w:line="360" w:lineRule="auto"/>
      <w:jc w:val="center"/>
      <w:rPr>
        <w:rFonts w:ascii="Arial" w:hAnsi="Arial" w:cs="Arial"/>
        <w:sz w:val="16"/>
        <w:szCs w:val="16"/>
      </w:rPr>
    </w:pPr>
    <w:r w:rsidRPr="000F7B42">
      <w:rPr>
        <w:rFonts w:ascii="Arial" w:hAnsi="Arial" w:cs="Arial"/>
        <w:sz w:val="16"/>
        <w:szCs w:val="16"/>
      </w:rPr>
      <w:t>DIRETORIA DE LISBOA E VALE DO TEJO</w:t>
    </w:r>
  </w:p>
  <w:p w14:paraId="05B2E01D" w14:textId="77777777" w:rsidR="00CD3E6D" w:rsidRDefault="00CD3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eQSf60BTsTGm3UbfUpOb2jzXPVQ=" w:salt="I29Ur/ko49bX+BCRFkn7Hg=="/>
  <w:defaultTabStop w:val="709"/>
  <w:hyphenationZone w:val="425"/>
  <w:drawingGridHorizontalSpacing w:val="10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27"/>
    <w:rsid w:val="00010A00"/>
    <w:rsid w:val="000246BE"/>
    <w:rsid w:val="00087FDF"/>
    <w:rsid w:val="00096BFF"/>
    <w:rsid w:val="000B1CBA"/>
    <w:rsid w:val="000B33AB"/>
    <w:rsid w:val="000B55B1"/>
    <w:rsid w:val="000E263D"/>
    <w:rsid w:val="00127FCE"/>
    <w:rsid w:val="00144C88"/>
    <w:rsid w:val="0016347F"/>
    <w:rsid w:val="001855BD"/>
    <w:rsid w:val="001B2B97"/>
    <w:rsid w:val="001B3BC6"/>
    <w:rsid w:val="001B5303"/>
    <w:rsid w:val="001C56E5"/>
    <w:rsid w:val="001D1D60"/>
    <w:rsid w:val="00205634"/>
    <w:rsid w:val="002148B8"/>
    <w:rsid w:val="00222427"/>
    <w:rsid w:val="00233AFD"/>
    <w:rsid w:val="002521F8"/>
    <w:rsid w:val="00252C61"/>
    <w:rsid w:val="002540F5"/>
    <w:rsid w:val="00257406"/>
    <w:rsid w:val="0026082C"/>
    <w:rsid w:val="00264EF9"/>
    <w:rsid w:val="00282343"/>
    <w:rsid w:val="0028554A"/>
    <w:rsid w:val="00311A51"/>
    <w:rsid w:val="00342636"/>
    <w:rsid w:val="00344BC2"/>
    <w:rsid w:val="00375FAE"/>
    <w:rsid w:val="0038231D"/>
    <w:rsid w:val="0038397C"/>
    <w:rsid w:val="003A1FA3"/>
    <w:rsid w:val="003E63E9"/>
    <w:rsid w:val="003F4920"/>
    <w:rsid w:val="00420958"/>
    <w:rsid w:val="00465BCE"/>
    <w:rsid w:val="00476096"/>
    <w:rsid w:val="0049745E"/>
    <w:rsid w:val="004A3DD9"/>
    <w:rsid w:val="004C7CA8"/>
    <w:rsid w:val="004F1D37"/>
    <w:rsid w:val="005043FC"/>
    <w:rsid w:val="00534699"/>
    <w:rsid w:val="00567AE3"/>
    <w:rsid w:val="00572289"/>
    <w:rsid w:val="005743BF"/>
    <w:rsid w:val="00583299"/>
    <w:rsid w:val="005F6108"/>
    <w:rsid w:val="00643FAB"/>
    <w:rsid w:val="0065548A"/>
    <w:rsid w:val="0068663B"/>
    <w:rsid w:val="006920C9"/>
    <w:rsid w:val="006C03B8"/>
    <w:rsid w:val="006D0F5E"/>
    <w:rsid w:val="007042A4"/>
    <w:rsid w:val="00787C00"/>
    <w:rsid w:val="007D4B04"/>
    <w:rsid w:val="00821F8F"/>
    <w:rsid w:val="00822E2A"/>
    <w:rsid w:val="00863347"/>
    <w:rsid w:val="008953BD"/>
    <w:rsid w:val="008D41C1"/>
    <w:rsid w:val="009050AA"/>
    <w:rsid w:val="009653E7"/>
    <w:rsid w:val="00980ACB"/>
    <w:rsid w:val="009B0372"/>
    <w:rsid w:val="009B2AD8"/>
    <w:rsid w:val="009B7CA7"/>
    <w:rsid w:val="00A23C7E"/>
    <w:rsid w:val="00A67C1B"/>
    <w:rsid w:val="00A707E9"/>
    <w:rsid w:val="00A765B9"/>
    <w:rsid w:val="00A767CF"/>
    <w:rsid w:val="00A83761"/>
    <w:rsid w:val="00A852C9"/>
    <w:rsid w:val="00A94363"/>
    <w:rsid w:val="00AA0D0A"/>
    <w:rsid w:val="00AC2B27"/>
    <w:rsid w:val="00AD19F7"/>
    <w:rsid w:val="00B25B8F"/>
    <w:rsid w:val="00B37BDF"/>
    <w:rsid w:val="00B60E64"/>
    <w:rsid w:val="00B72E9D"/>
    <w:rsid w:val="00BA205E"/>
    <w:rsid w:val="00BB10CF"/>
    <w:rsid w:val="00BB7DD9"/>
    <w:rsid w:val="00BC33CB"/>
    <w:rsid w:val="00BD6D84"/>
    <w:rsid w:val="00C32AE3"/>
    <w:rsid w:val="00C408B7"/>
    <w:rsid w:val="00C61C04"/>
    <w:rsid w:val="00C623ED"/>
    <w:rsid w:val="00C73037"/>
    <w:rsid w:val="00C81B54"/>
    <w:rsid w:val="00C82B7C"/>
    <w:rsid w:val="00CA38E1"/>
    <w:rsid w:val="00CB5ACE"/>
    <w:rsid w:val="00CD3E6D"/>
    <w:rsid w:val="00CE20BA"/>
    <w:rsid w:val="00CE4E5F"/>
    <w:rsid w:val="00D37197"/>
    <w:rsid w:val="00D56D21"/>
    <w:rsid w:val="00D75EFA"/>
    <w:rsid w:val="00DA3411"/>
    <w:rsid w:val="00DA4038"/>
    <w:rsid w:val="00DD4796"/>
    <w:rsid w:val="00DD4ED6"/>
    <w:rsid w:val="00DF6ADC"/>
    <w:rsid w:val="00E0285B"/>
    <w:rsid w:val="00E262DB"/>
    <w:rsid w:val="00E55070"/>
    <w:rsid w:val="00E75F16"/>
    <w:rsid w:val="00E77876"/>
    <w:rsid w:val="00E850F0"/>
    <w:rsid w:val="00EA6C22"/>
    <w:rsid w:val="00ED4866"/>
    <w:rsid w:val="00ED733F"/>
    <w:rsid w:val="00EF3D07"/>
    <w:rsid w:val="00F0027D"/>
    <w:rsid w:val="00F10008"/>
    <w:rsid w:val="00F26361"/>
    <w:rsid w:val="00FC0CB3"/>
    <w:rsid w:val="00FE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95847"/>
  <w15:docId w15:val="{F00D9E32-36DD-4218-BCFB-590F1510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2">
    <w:name w:val="heading 2"/>
    <w:basedOn w:val="Normal"/>
    <w:next w:val="Normal"/>
    <w:link w:val="Heading2Char"/>
    <w:unhideWhenUsed/>
    <w:qFormat/>
    <w:rsid w:val="006D0F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F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semiHidden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PT"/>
    </w:rPr>
  </w:style>
  <w:style w:type="character" w:styleId="LineNumber">
    <w:name w:val="line number"/>
    <w:basedOn w:val="DefaultParagraphFont"/>
    <w:uiPriority w:val="99"/>
    <w:semiHidden/>
    <w:unhideWhenUsed/>
    <w:rsid w:val="006D0F5E"/>
  </w:style>
  <w:style w:type="character" w:customStyle="1" w:styleId="Heading4Char">
    <w:name w:val="Heading 4 Char"/>
    <w:basedOn w:val="DefaultParagraphFont"/>
    <w:link w:val="Heading4"/>
    <w:uiPriority w:val="9"/>
    <w:semiHidden/>
    <w:rsid w:val="00E850F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A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ACE"/>
    <w:rPr>
      <w:rFonts w:ascii="Tahoma" w:eastAsia="Times New Roman" w:hAnsi="Tahoma" w:cs="Tahoma"/>
      <w:sz w:val="16"/>
      <w:szCs w:val="16"/>
      <w:lang w:eastAsia="pt-PT"/>
    </w:rPr>
  </w:style>
  <w:style w:type="character" w:styleId="PlaceholderText">
    <w:name w:val="Placeholder Text"/>
    <w:basedOn w:val="DefaultParagraphFont"/>
    <w:uiPriority w:val="99"/>
    <w:semiHidden/>
    <w:rsid w:val="00C408B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765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4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antos\Desktop\UNC3T\UNC3T-MODELOS\1%20Investiga&#231;&#227;o\30%20Declara&#231;&#245;es\Auto%20de%20Inquiri&#231;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80B6A2D3E947F5838AFA6009E286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2CE2A3-315A-41A5-A05F-F4C9832E2A50}"/>
      </w:docPartPr>
      <w:docPartBody>
        <w:p w:rsidR="004113D5" w:rsidRDefault="000F627B">
          <w:pPr>
            <w:pStyle w:val="2C80B6A2D3E947F5838AFA6009E28633"/>
          </w:pPr>
          <w:r w:rsidRPr="0030616A">
            <w:rPr>
              <w:rStyle w:val="PlaceholderText"/>
            </w:rPr>
            <w:t>[Categoria]</w:t>
          </w:r>
        </w:p>
      </w:docPartBody>
    </w:docPart>
    <w:docPart>
      <w:docPartPr>
        <w:name w:val="490FB78FB11049659B4C996B9337F1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4BDA96-7B1A-44D4-B7C0-9953680A54C7}"/>
      </w:docPartPr>
      <w:docPartBody>
        <w:p w:rsidR="004113D5" w:rsidRDefault="000F627B">
          <w:pPr>
            <w:pStyle w:val="490FB78FB11049659B4C996B9337F1BE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27B"/>
    <w:rsid w:val="000F627B"/>
    <w:rsid w:val="004113D5"/>
    <w:rsid w:val="00871D1B"/>
    <w:rsid w:val="00A23C7E"/>
    <w:rsid w:val="00BD2D3E"/>
    <w:rsid w:val="00FD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C80B6A2D3E947F5838AFA6009E28633">
    <w:name w:val="2C80B6A2D3E947F5838AFA6009E28633"/>
  </w:style>
  <w:style w:type="paragraph" w:customStyle="1" w:styleId="490FB78FB11049659B4C996B9337F1BE">
    <w:name w:val="490FB78FB11049659B4C996B9337F1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D99FF2-9308-42D0-A5F5-7F8EE1A69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C:\Users\mrsantos\Desktop\UNC3T\UNC3T-MODELOS\1 Investigação\30 Declarações\Auto de Inquirição.dotx</Template>
  <TotalTime>162</TotalTime>
  <Pages>3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Helder Bastos</cp:lastModifiedBy>
  <cp:revision>16</cp:revision>
  <cp:lastPrinted>2024-03-14T11:39:00Z</cp:lastPrinted>
  <dcterms:created xsi:type="dcterms:W3CDTF">2024-03-14T11:41:00Z</dcterms:created>
  <dcterms:modified xsi:type="dcterms:W3CDTF">2025-05-14T11:17:00Z</dcterms:modified>
  <cp:category>UNIDADE NACIONAL DE COMBATE AO CIBERCRIME E À CRIMINALIDADE TECNOLÓGICA</cp:category>
</cp:coreProperties>
</file>